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F7DB6" w14:textId="77777777" w:rsidR="002965AD" w:rsidRPr="00AC4476" w:rsidRDefault="00951855" w:rsidP="00785B36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5B59DB">
        <w:rPr>
          <w:noProof/>
        </w:rPr>
        <w:t>Pet My Pet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14:paraId="02C67807" w14:textId="77777777" w:rsidR="007B6571" w:rsidRDefault="007B6571" w:rsidP="002F299B">
      <w:pPr>
        <w:rPr>
          <w:noProof/>
        </w:rPr>
      </w:pPr>
    </w:p>
    <w:p w14:paraId="12F74DE8" w14:textId="77777777" w:rsidR="007B6571" w:rsidRPr="00AC4476" w:rsidRDefault="004F61AF" w:rsidP="002F299B">
      <w:pPr>
        <w:rPr>
          <w:noProof/>
        </w:rPr>
      </w:pPr>
      <w:r w:rsidRPr="00AC4476">
        <w:rPr>
          <w:noProof/>
        </w:rPr>
        <w:t xml:space="preserve">Using libraries like </w:t>
      </w:r>
      <w:r w:rsidR="003E7974" w:rsidRPr="00E366D7">
        <w:rPr>
          <w:b/>
          <w:noProof/>
        </w:rPr>
        <w:t>jQuery</w:t>
      </w:r>
      <w:r w:rsidR="00E366D7">
        <w:rPr>
          <w:noProof/>
        </w:rPr>
        <w:t xml:space="preserve">, </w:t>
      </w:r>
      <w:r w:rsidR="00E366D7" w:rsidRPr="00E366D7">
        <w:rPr>
          <w:b/>
          <w:noProof/>
        </w:rPr>
        <w:t>Handlebars</w:t>
      </w:r>
      <w:r w:rsidR="00E366D7">
        <w:rPr>
          <w:noProof/>
        </w:rPr>
        <w:t xml:space="preserve"> and </w:t>
      </w:r>
      <w:r w:rsidR="00E366D7" w:rsidRPr="00E366D7">
        <w:rPr>
          <w:b/>
          <w:noProof/>
        </w:rPr>
        <w:t>Sammy</w:t>
      </w:r>
      <w:r w:rsidR="00E366D7">
        <w:rPr>
          <w:noProof/>
        </w:rPr>
        <w:t xml:space="preserve"> is allowed but is not obligatory.</w:t>
      </w:r>
      <w:r w:rsidR="007B6571">
        <w:rPr>
          <w:noProof/>
        </w:rPr>
        <w:t xml:space="preserve"> </w:t>
      </w:r>
      <w:r w:rsidR="007B6571" w:rsidRPr="00AC4476">
        <w:rPr>
          <w:noProof/>
        </w:rPr>
        <w:t xml:space="preserve">You are assigned to implement a </w:t>
      </w:r>
      <w:r w:rsidR="007B6571" w:rsidRPr="00AC4476">
        <w:rPr>
          <w:b/>
          <w:noProof/>
        </w:rPr>
        <w:t>Web application</w:t>
      </w:r>
      <w:r w:rsidR="007B6571" w:rsidRPr="00AC4476">
        <w:rPr>
          <w:bCs/>
          <w:noProof/>
        </w:rPr>
        <w:t xml:space="preserve"> (SPA) using HTML5, JavaScript, AJAX, REST and JSON with cloud-based backend (Kinvey)</w:t>
      </w:r>
      <w:r w:rsidR="007B6571" w:rsidRPr="00AC4476">
        <w:rPr>
          <w:noProof/>
        </w:rPr>
        <w:t xml:space="preserve">. The app keeps </w:t>
      </w:r>
      <w:r w:rsidR="007B6571" w:rsidRPr="00AC4476">
        <w:rPr>
          <w:b/>
          <w:noProof/>
        </w:rPr>
        <w:t>users</w:t>
      </w:r>
      <w:r w:rsidR="007B6571">
        <w:rPr>
          <w:noProof/>
        </w:rPr>
        <w:t xml:space="preserve"> and </w:t>
      </w:r>
      <w:r w:rsidR="005B59DB">
        <w:rPr>
          <w:b/>
          <w:noProof/>
        </w:rPr>
        <w:t>pets</w:t>
      </w:r>
      <w:r w:rsidR="007B6571" w:rsidRPr="00AC4476">
        <w:rPr>
          <w:noProof/>
        </w:rPr>
        <w:t xml:space="preserve">. Users can </w:t>
      </w:r>
      <w:r w:rsidR="007B6571" w:rsidRPr="00AC4476">
        <w:rPr>
          <w:b/>
          <w:noProof/>
        </w:rPr>
        <w:t>register</w:t>
      </w:r>
      <w:r w:rsidR="007B6571" w:rsidRPr="00AC4476">
        <w:rPr>
          <w:noProof/>
        </w:rPr>
        <w:t xml:space="preserve">, </w:t>
      </w:r>
      <w:r w:rsidR="007B6571" w:rsidRPr="00AC4476">
        <w:rPr>
          <w:b/>
          <w:noProof/>
        </w:rPr>
        <w:t>login</w:t>
      </w:r>
      <w:r w:rsidR="007B6571" w:rsidRPr="00AC4476">
        <w:rPr>
          <w:noProof/>
        </w:rPr>
        <w:t xml:space="preserve">, </w:t>
      </w:r>
      <w:r w:rsidR="007B6571" w:rsidRPr="0020373E">
        <w:rPr>
          <w:b/>
          <w:noProof/>
        </w:rPr>
        <w:t>logout</w:t>
      </w:r>
      <w:r w:rsidR="007B6571">
        <w:rPr>
          <w:noProof/>
        </w:rPr>
        <w:t xml:space="preserve"> , view a </w:t>
      </w:r>
      <w:r w:rsidR="005B59DB">
        <w:rPr>
          <w:b/>
          <w:noProof/>
        </w:rPr>
        <w:t>dashboard</w:t>
      </w:r>
      <w:r w:rsidR="007B6571">
        <w:rPr>
          <w:noProof/>
        </w:rPr>
        <w:t xml:space="preserve"> with all </w:t>
      </w:r>
      <w:r w:rsidR="005B59DB">
        <w:rPr>
          <w:b/>
          <w:noProof/>
        </w:rPr>
        <w:t>pets</w:t>
      </w:r>
      <w:r w:rsidR="007B6571">
        <w:rPr>
          <w:noProof/>
        </w:rPr>
        <w:t xml:space="preserve"> sorted by </w:t>
      </w:r>
      <w:r w:rsidR="005B59DB">
        <w:rPr>
          <w:b/>
          <w:noProof/>
        </w:rPr>
        <w:t>likes</w:t>
      </w:r>
      <w:r w:rsidR="007B6571">
        <w:rPr>
          <w:noProof/>
        </w:rPr>
        <w:t xml:space="preserve"> (a helper function will be given)</w:t>
      </w:r>
      <w:r w:rsidR="005B59DB">
        <w:rPr>
          <w:noProof/>
        </w:rPr>
        <w:t xml:space="preserve">. They will also be able to view the pets by </w:t>
      </w:r>
      <w:r w:rsidR="005B59DB" w:rsidRPr="005B59DB">
        <w:rPr>
          <w:b/>
          <w:noProof/>
        </w:rPr>
        <w:t>category</w:t>
      </w:r>
      <w:r w:rsidR="007B6571">
        <w:rPr>
          <w:noProof/>
        </w:rPr>
        <w:t xml:space="preserve">, </w:t>
      </w:r>
      <w:r w:rsidR="005B59DB">
        <w:rPr>
          <w:b/>
          <w:noProof/>
        </w:rPr>
        <w:t>add</w:t>
      </w:r>
      <w:r w:rsidR="007B6571">
        <w:rPr>
          <w:noProof/>
        </w:rPr>
        <w:t xml:space="preserve"> a </w:t>
      </w:r>
      <w:r w:rsidR="005B59DB">
        <w:rPr>
          <w:noProof/>
        </w:rPr>
        <w:t>new pet</w:t>
      </w:r>
      <w:r w:rsidR="007B6571">
        <w:rPr>
          <w:noProof/>
        </w:rPr>
        <w:t xml:space="preserve">, </w:t>
      </w:r>
      <w:r w:rsidR="007B6571" w:rsidRPr="0020373E">
        <w:rPr>
          <w:b/>
          <w:noProof/>
        </w:rPr>
        <w:t>edit/delete</w:t>
      </w:r>
      <w:r w:rsidR="007B6571">
        <w:rPr>
          <w:noProof/>
        </w:rPr>
        <w:t xml:space="preserve">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noProof/>
        </w:rPr>
        <w:t>pets</w:t>
      </w:r>
      <w:r w:rsidR="000015B3">
        <w:rPr>
          <w:noProof/>
        </w:rPr>
        <w:t>,</w:t>
      </w:r>
      <w:r w:rsidR="005B59DB">
        <w:rPr>
          <w:noProof/>
        </w:rPr>
        <w:t xml:space="preserve"> </w:t>
      </w:r>
      <w:r w:rsidR="000015B3">
        <w:rPr>
          <w:noProof/>
        </w:rPr>
        <w:t xml:space="preserve">show </w:t>
      </w:r>
      <w:r w:rsidR="005B59DB">
        <w:rPr>
          <w:noProof/>
        </w:rPr>
        <w:t>other pets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details</w:t>
      </w:r>
      <w:r w:rsidR="007B6571">
        <w:rPr>
          <w:noProof/>
        </w:rPr>
        <w:t xml:space="preserve"> and a </w:t>
      </w:r>
      <w:r w:rsidR="007B6571" w:rsidRPr="0020373E">
        <w:rPr>
          <w:b/>
          <w:noProof/>
        </w:rPr>
        <w:t>section</w:t>
      </w:r>
      <w:r w:rsidR="007B6571">
        <w:rPr>
          <w:noProof/>
        </w:rPr>
        <w:t xml:space="preserve"> where they can view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b/>
          <w:noProof/>
        </w:rPr>
        <w:t>pets</w:t>
      </w:r>
      <w:r w:rsidR="007B6571">
        <w:rPr>
          <w:noProof/>
        </w:rPr>
        <w:t>.</w:t>
      </w:r>
    </w:p>
    <w:p w14:paraId="34747AF3" w14:textId="77777777" w:rsidR="007B6571" w:rsidRDefault="00914594" w:rsidP="00B3458E">
      <w:pPr>
        <w:pStyle w:val="Heading2"/>
        <w:jc w:val="center"/>
        <w:rPr>
          <w:noProof/>
        </w:rPr>
      </w:pPr>
      <w:r w:rsidRPr="00AC4476">
        <w:rPr>
          <w:noProof/>
        </w:rPr>
        <w:t xml:space="preserve">Create </w:t>
      </w:r>
      <w:r w:rsidR="008A271F" w:rsidRPr="00AC4476">
        <w:rPr>
          <w:noProof/>
        </w:rPr>
        <w:t>a</w:t>
      </w:r>
      <w:r w:rsidR="002965AD" w:rsidRPr="00AC4476">
        <w:rPr>
          <w:noProof/>
        </w:rPr>
        <w:t xml:space="preserve"> </w:t>
      </w:r>
      <w:r w:rsidR="006E55BE" w:rsidRPr="00AC4476">
        <w:rPr>
          <w:noProof/>
        </w:rPr>
        <w:t>Kinvey REST</w:t>
      </w:r>
      <w:r w:rsidRPr="00AC4476">
        <w:rPr>
          <w:noProof/>
        </w:rPr>
        <w:t xml:space="preserve"> </w:t>
      </w:r>
      <w:r w:rsidR="000D0A5D" w:rsidRPr="00AC4476">
        <w:rPr>
          <w:noProof/>
        </w:rPr>
        <w:t>Service</w:t>
      </w:r>
    </w:p>
    <w:p w14:paraId="739D998F" w14:textId="77777777" w:rsidR="007461DA" w:rsidRDefault="001D154B" w:rsidP="00B3458E">
      <w:pPr>
        <w:rPr>
          <w:noProof/>
        </w:rPr>
      </w:pPr>
      <w:r w:rsidRPr="00AC4476">
        <w:rPr>
          <w:noProof/>
        </w:rPr>
        <w:t xml:space="preserve">Register at </w:t>
      </w:r>
      <w:r w:rsidR="003E7974" w:rsidRPr="00AC4476">
        <w:rPr>
          <w:b/>
          <w:noProof/>
        </w:rPr>
        <w:t>Kinvey</w:t>
      </w:r>
      <w:r w:rsidRPr="00AC4476">
        <w:rPr>
          <w:b/>
          <w:noProof/>
        </w:rPr>
        <w:t>.com</w:t>
      </w:r>
      <w:r w:rsidRPr="00AC4476">
        <w:rPr>
          <w:noProof/>
        </w:rPr>
        <w:t xml:space="preserve"> and create an application </w:t>
      </w:r>
      <w:r w:rsidR="003E7974" w:rsidRPr="00AC4476">
        <w:rPr>
          <w:noProof/>
        </w:rPr>
        <w:t>to keep your data in the cloud.</w:t>
      </w:r>
    </w:p>
    <w:p w14:paraId="001908A0" w14:textId="77777777" w:rsidR="007461DA" w:rsidRPr="007B6571" w:rsidRDefault="007461DA" w:rsidP="007B6571">
      <w:pPr>
        <w:rPr>
          <w:b/>
          <w:noProof/>
        </w:rPr>
      </w:pPr>
      <w:r>
        <w:rPr>
          <w:noProof/>
        </w:rPr>
        <w:t xml:space="preserve">Create a collection </w:t>
      </w:r>
      <w:r w:rsidR="005B59DB">
        <w:rPr>
          <w:b/>
          <w:noProof/>
        </w:rPr>
        <w:t>pets</w:t>
      </w:r>
      <w:r>
        <w:rPr>
          <w:noProof/>
        </w:rPr>
        <w:t xml:space="preserve">. Each </w:t>
      </w:r>
      <w:r w:rsidR="005B59DB">
        <w:rPr>
          <w:b/>
          <w:noProof/>
        </w:rPr>
        <w:t>pet</w:t>
      </w:r>
      <w:r>
        <w:rPr>
          <w:noProof/>
        </w:rPr>
        <w:t xml:space="preserve"> has a </w:t>
      </w:r>
      <w:r w:rsidR="005B59DB">
        <w:rPr>
          <w:b/>
          <w:noProof/>
        </w:rPr>
        <w:t>name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7B6571" w:rsidRPr="007B6571">
        <w:rPr>
          <w:b/>
          <w:noProof/>
        </w:rPr>
        <w:t>description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962ED2">
        <w:rPr>
          <w:b/>
          <w:noProof/>
        </w:rPr>
        <w:t>imageURL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category</w:t>
      </w:r>
      <w:r w:rsidR="007B6571">
        <w:rPr>
          <w:b/>
          <w:noProof/>
        </w:rPr>
        <w:t xml:space="preserve"> </w:t>
      </w:r>
      <w:r w:rsidR="00380B3F">
        <w:rPr>
          <w:noProof/>
        </w:rPr>
        <w:t xml:space="preserve">and an </w:t>
      </w:r>
      <w:r w:rsidR="005B59DB">
        <w:rPr>
          <w:b/>
          <w:noProof/>
        </w:rPr>
        <w:t>likes</w:t>
      </w:r>
      <w:r w:rsidR="00380B3F">
        <w:rPr>
          <w:noProof/>
        </w:rPr>
        <w:t>.</w:t>
      </w:r>
      <w:r w:rsidR="007B6571" w:rsidRPr="007B6571">
        <w:rPr>
          <w:noProof/>
        </w:rPr>
        <w:t xml:space="preserve"> </w:t>
      </w:r>
    </w:p>
    <w:p w14:paraId="5B6C9766" w14:textId="77777777" w:rsidR="00380B3F" w:rsidRDefault="007B6571" w:rsidP="00B3458E">
      <w:pPr>
        <w:rPr>
          <w:noProof/>
        </w:rPr>
      </w:pPr>
      <w:r>
        <w:rPr>
          <w:noProof/>
        </w:rPr>
        <w:drawing>
          <wp:inline distT="0" distB="0" distL="0" distR="0" wp14:anchorId="0B086C33" wp14:editId="5D2B9BCB">
            <wp:extent cx="6626225" cy="1991995"/>
            <wp:effectExtent l="19050" t="19050" r="2222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1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90383" w14:textId="77777777" w:rsidR="0092647A" w:rsidRDefault="00962ED2" w:rsidP="00B3458E">
      <w:pPr>
        <w:rPr>
          <w:b/>
          <w:noProof/>
        </w:rPr>
      </w:pPr>
      <w:r>
        <w:rPr>
          <w:noProof/>
        </w:rPr>
        <w:t>You are</w:t>
      </w:r>
      <w:r w:rsidR="001A2C54">
        <w:rPr>
          <w:noProof/>
        </w:rPr>
        <w:t xml:space="preserve"> given </w:t>
      </w:r>
      <w:r w:rsidR="007B6571">
        <w:rPr>
          <w:b/>
          <w:noProof/>
        </w:rPr>
        <w:t>one</w:t>
      </w:r>
      <w:r w:rsidR="001A2C54">
        <w:rPr>
          <w:noProof/>
        </w:rPr>
        <w:t xml:space="preserve"> </w:t>
      </w:r>
      <w:r w:rsidR="005B59DB">
        <w:rPr>
          <w:noProof/>
        </w:rPr>
        <w:t>json file</w:t>
      </w:r>
      <w:r w:rsidR="001A2C54">
        <w:rPr>
          <w:noProof/>
        </w:rPr>
        <w:t xml:space="preserve"> to </w:t>
      </w:r>
      <w:r w:rsidR="001A2C54" w:rsidRPr="001A2C54">
        <w:rPr>
          <w:b/>
          <w:noProof/>
        </w:rPr>
        <w:t>import</w:t>
      </w:r>
      <w:r w:rsidR="001A2C54">
        <w:rPr>
          <w:noProof/>
        </w:rPr>
        <w:t xml:space="preserve"> data for </w:t>
      </w:r>
      <w:r w:rsidR="005B59DB">
        <w:rPr>
          <w:b/>
          <w:noProof/>
        </w:rPr>
        <w:t>pets</w:t>
      </w:r>
      <w:r w:rsidR="007B6571">
        <w:rPr>
          <w:b/>
          <w:noProof/>
        </w:rPr>
        <w:t>.</w:t>
      </w:r>
    </w:p>
    <w:p w14:paraId="3F08AFCD" w14:textId="77777777" w:rsidR="00962ED2" w:rsidRDefault="00962ED2" w:rsidP="00962ED2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6D04AE95" wp14:editId="67AA8349">
            <wp:extent cx="5972810" cy="2125980"/>
            <wp:effectExtent l="19050" t="19050" r="27940" b="266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D2503" w14:textId="77777777" w:rsidR="00962ED2" w:rsidRDefault="00962ED2" w:rsidP="00B3458E">
      <w:pPr>
        <w:rPr>
          <w:noProof/>
        </w:rPr>
      </w:pPr>
    </w:p>
    <w:p w14:paraId="6991C040" w14:textId="77777777" w:rsidR="00962ED2" w:rsidRDefault="00962ED2" w:rsidP="00B3458E">
      <w:pPr>
        <w:rPr>
          <w:noProof/>
        </w:rPr>
      </w:pPr>
    </w:p>
    <w:p w14:paraId="17894120" w14:textId="77777777" w:rsidR="00962ED2" w:rsidRDefault="00962ED2" w:rsidP="00B3458E">
      <w:pPr>
        <w:rPr>
          <w:noProof/>
        </w:rPr>
      </w:pPr>
    </w:p>
    <w:p w14:paraId="0794355B" w14:textId="77777777" w:rsidR="00962ED2" w:rsidRDefault="00962ED2" w:rsidP="00B3458E">
      <w:pPr>
        <w:rPr>
          <w:noProof/>
        </w:rPr>
      </w:pPr>
    </w:p>
    <w:p w14:paraId="5BCF9788" w14:textId="77777777" w:rsidR="005B59DB" w:rsidRDefault="005B59DB" w:rsidP="00B3458E">
      <w:pPr>
        <w:rPr>
          <w:noProof/>
        </w:rPr>
      </w:pPr>
      <w:r>
        <w:rPr>
          <w:noProof/>
        </w:rPr>
        <w:t xml:space="preserve">In order to be able to keep track of the </w:t>
      </w:r>
      <w:r w:rsidRPr="00962ED2">
        <w:rPr>
          <w:b/>
          <w:noProof/>
        </w:rPr>
        <w:t xml:space="preserve">likes </w:t>
      </w:r>
      <w:r>
        <w:rPr>
          <w:noProof/>
        </w:rPr>
        <w:t xml:space="preserve">of each pet, you need to </w:t>
      </w:r>
      <w:r w:rsidRPr="00962ED2">
        <w:rPr>
          <w:b/>
          <w:noProof/>
        </w:rPr>
        <w:t>allow all users to edit this collection</w:t>
      </w:r>
      <w:r>
        <w:rPr>
          <w:noProof/>
        </w:rPr>
        <w:t xml:space="preserve">. So go to the </w:t>
      </w:r>
      <w:r w:rsidRPr="00962ED2">
        <w:rPr>
          <w:b/>
          <w:noProof/>
        </w:rPr>
        <w:t>properties</w:t>
      </w:r>
      <w:r>
        <w:rPr>
          <w:noProof/>
        </w:rPr>
        <w:t xml:space="preserve"> of the collection:</w:t>
      </w:r>
    </w:p>
    <w:p w14:paraId="45F53471" w14:textId="77777777" w:rsidR="00962ED2" w:rsidRDefault="005B59DB" w:rsidP="00962E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7B7CC9" wp14:editId="036EE8C4">
            <wp:extent cx="3333202" cy="2558143"/>
            <wp:effectExtent l="19050" t="19050" r="19685" b="1397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255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9AC70" w14:textId="77777777" w:rsidR="00962ED2" w:rsidRDefault="00962ED2" w:rsidP="00962ED2">
      <w:pPr>
        <w:rPr>
          <w:noProof/>
        </w:rPr>
      </w:pPr>
      <w:r>
        <w:rPr>
          <w:noProof/>
        </w:rPr>
        <w:t xml:space="preserve">Then go to </w:t>
      </w:r>
      <w:r w:rsidRPr="00962ED2">
        <w:rPr>
          <w:b/>
          <w:noProof/>
        </w:rPr>
        <w:t>permissions</w:t>
      </w:r>
      <w:r>
        <w:rPr>
          <w:noProof/>
        </w:rPr>
        <w:t xml:space="preserve"> and edit them to look like this:</w:t>
      </w:r>
    </w:p>
    <w:p w14:paraId="21893947" w14:textId="77777777" w:rsidR="00962ED2" w:rsidRPr="005B59DB" w:rsidRDefault="00962ED2" w:rsidP="00962E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E44E17" wp14:editId="6194AC9C">
            <wp:extent cx="5972810" cy="1998345"/>
            <wp:effectExtent l="19050" t="19050" r="27940" b="2095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7248C" w14:textId="77777777" w:rsidR="00FB501C" w:rsidRPr="00AC4476" w:rsidRDefault="00FB501C" w:rsidP="005D7402">
      <w:pPr>
        <w:pStyle w:val="Heading2"/>
        <w:jc w:val="center"/>
        <w:rPr>
          <w:noProof/>
        </w:rPr>
      </w:pPr>
      <w:r w:rsidRPr="00AC4476">
        <w:rPr>
          <w:noProof/>
        </w:rPr>
        <w:t>Test the Kinvey REST Services</w:t>
      </w:r>
    </w:p>
    <w:p w14:paraId="17F1DAD7" w14:textId="77777777" w:rsidR="002965AD" w:rsidRPr="00AC4476" w:rsidRDefault="006E55BE" w:rsidP="00B3458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</w:t>
      </w:r>
      <w:r w:rsidR="00D0165E" w:rsidRPr="00AC4476">
        <w:rPr>
          <w:noProof/>
        </w:rPr>
        <w:t xml:space="preserve"> (you can use Kinvey’s built-in </w:t>
      </w:r>
      <w:r w:rsidR="00D0165E" w:rsidRPr="00AC4476">
        <w:rPr>
          <w:rStyle w:val="Strong"/>
          <w:noProof/>
        </w:rPr>
        <w:t>API Console</w:t>
      </w:r>
      <w:r w:rsidR="00D0165E" w:rsidRPr="00AC4476">
        <w:rPr>
          <w:noProof/>
        </w:rPr>
        <w:t>)</w:t>
      </w:r>
      <w:r w:rsidRPr="00AC4476">
        <w:rPr>
          <w:noProof/>
        </w:rPr>
        <w:t>, test the REST service endpoints:</w:t>
      </w:r>
    </w:p>
    <w:p w14:paraId="346524A0" w14:textId="77777777" w:rsidR="002965AD" w:rsidRPr="00AC4476" w:rsidRDefault="00070CC3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Registration</w:t>
      </w:r>
      <w:r w:rsidR="00B86796" w:rsidRPr="00AC4476">
        <w:rPr>
          <w:noProof/>
        </w:rPr>
        <w:t xml:space="preserve">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8"/>
        <w:gridCol w:w="8351"/>
      </w:tblGrid>
      <w:tr w:rsidR="007D4482" w:rsidRPr="00AC4476" w14:paraId="1915A996" w14:textId="77777777" w:rsidTr="0012197C">
        <w:tc>
          <w:tcPr>
            <w:tcW w:w="10515" w:type="dxa"/>
            <w:gridSpan w:val="2"/>
          </w:tcPr>
          <w:p w14:paraId="273AE2A5" w14:textId="77777777"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2" w:history="1">
              <w:r w:rsidR="00860EBE" w:rsidRPr="00AC4476">
                <w:rPr>
                  <w:rStyle w:val="Hyperlink"/>
                  <w:noProof/>
                </w:rPr>
                <w:t>https://baas.kinvey.com/user/</w:t>
              </w:r>
              <w:r w:rsidR="00860EBE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860EBE" w:rsidRPr="00AC4476">
                <w:rPr>
                  <w:rStyle w:val="Hyperlink"/>
                  <w:noProof/>
                </w:rPr>
                <w:t>/</w:t>
              </w:r>
            </w:hyperlink>
          </w:p>
        </w:tc>
      </w:tr>
      <w:tr w:rsidR="007D4482" w:rsidRPr="00AC4476" w14:paraId="3DC66A43" w14:textId="77777777" w:rsidTr="0012197C">
        <w:tc>
          <w:tcPr>
            <w:tcW w:w="1957" w:type="dxa"/>
          </w:tcPr>
          <w:p w14:paraId="6F17AA91" w14:textId="77777777"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7D4482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14:paraId="79F77D06" w14:textId="77777777"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2684553A" w14:textId="77777777" w:rsidR="00333E9A" w:rsidRPr="00AC4476" w:rsidRDefault="00333E9A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D4482" w:rsidRPr="00AC4476" w14:paraId="1771AECF" w14:textId="77777777" w:rsidTr="0012197C">
        <w:tc>
          <w:tcPr>
            <w:tcW w:w="1957" w:type="dxa"/>
          </w:tcPr>
          <w:p w14:paraId="7FE75E28" w14:textId="77777777"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</w:t>
            </w:r>
            <w:r w:rsidR="007D4482" w:rsidRPr="00AC4476">
              <w:rPr>
                <w:bCs/>
                <w:noProof/>
              </w:rPr>
              <w:t>ody</w:t>
            </w:r>
          </w:p>
        </w:tc>
        <w:tc>
          <w:tcPr>
            <w:tcW w:w="8558" w:type="dxa"/>
          </w:tcPr>
          <w:p w14:paraId="6A143238" w14:textId="77777777"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14:paraId="23D77AC4" w14:textId="77777777"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F64D8E">
              <w:rPr>
                <w:bCs/>
                <w:noProof/>
              </w:rPr>
              <w:t>test</w:t>
            </w:r>
            <w:r w:rsidR="00E36596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14:paraId="1C8D84AD" w14:textId="77777777"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E36596"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14:paraId="7C27A1A8" w14:textId="77777777" w:rsidR="007D4482" w:rsidRPr="00AC4476" w:rsidRDefault="007D4482" w:rsidP="00ED28A3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362728" w:rsidRPr="00AC4476" w14:paraId="052D39F9" w14:textId="77777777" w:rsidTr="0012197C">
        <w:tc>
          <w:tcPr>
            <w:tcW w:w="1957" w:type="dxa"/>
          </w:tcPr>
          <w:p w14:paraId="7F4BE994" w14:textId="77777777"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14:paraId="1E4CBD51" w14:textId="77777777"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</w:t>
            </w:r>
            <w:r w:rsidR="00E93A16" w:rsidRPr="00AC4476">
              <w:rPr>
                <w:bCs/>
                <w:noProof/>
              </w:rPr>
              <w:t>1</w:t>
            </w:r>
            <w:r w:rsidRPr="00AC4476">
              <w:rPr>
                <w:bCs/>
                <w:noProof/>
              </w:rPr>
              <w:t xml:space="preserve"> </w:t>
            </w:r>
            <w:r w:rsidR="00E93A16" w:rsidRPr="00AC4476">
              <w:rPr>
                <w:bCs/>
                <w:noProof/>
              </w:rPr>
              <w:t>Created</w:t>
            </w:r>
          </w:p>
        </w:tc>
        <w:tc>
          <w:tcPr>
            <w:tcW w:w="8558" w:type="dxa"/>
          </w:tcPr>
          <w:p w14:paraId="01078B4B" w14:textId="77777777" w:rsid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{</w:t>
            </w:r>
          </w:p>
          <w:p w14:paraId="19777EEF" w14:textId="77777777" w:rsidR="00134739" w:rsidRPr="00134739" w:rsidRDefault="00134739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,</w:t>
            </w:r>
          </w:p>
          <w:p w14:paraId="184D63A1" w14:textId="77777777" w:rsidR="00134739" w:rsidRPr="00134739" w:rsidRDefault="00F64D8E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</w:t>
            </w:r>
            <w:r w:rsidR="00134739" w:rsidRPr="00134739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="00134739" w:rsidRPr="00134739">
              <w:rPr>
                <w:bCs/>
                <w:noProof/>
              </w:rPr>
              <w:t>,</w:t>
            </w:r>
          </w:p>
          <w:p w14:paraId="6BF3DD6E" w14:textId="77777777" w:rsidR="00134739" w:rsidRP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lastRenderedPageBreak/>
              <w:t xml:space="preserve">  </w:t>
            </w:r>
            <w:r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14:paraId="0582C787" w14:textId="77777777" w:rsidR="00362728" w:rsidRPr="00AC4476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}</w:t>
            </w:r>
          </w:p>
        </w:tc>
      </w:tr>
      <w:tr w:rsidR="00F6793D" w:rsidRPr="00AC4476" w14:paraId="1F49D37F" w14:textId="77777777" w:rsidTr="0012197C">
        <w:tc>
          <w:tcPr>
            <w:tcW w:w="1957" w:type="dxa"/>
          </w:tcPr>
          <w:p w14:paraId="3315B437" w14:textId="77777777"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14:paraId="62AF62A4" w14:textId="77777777"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14:paraId="7D682469" w14:textId="77777777"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UserAlreadyExists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This username is already taken. Please retry your request with a different 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  <w:tr w:rsidR="00F6793D" w:rsidRPr="00AC4476" w14:paraId="07BADC10" w14:textId="77777777" w:rsidTr="0012197C">
        <w:tc>
          <w:tcPr>
            <w:tcW w:w="1957" w:type="dxa"/>
          </w:tcPr>
          <w:p w14:paraId="6E4372A5" w14:textId="77777777"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2C921708" w14:textId="77777777"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7B8A67BE" w14:textId="77777777"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269904FE" w14:textId="77777777" w:rsidR="00DA2819" w:rsidRPr="00AC4476" w:rsidRDefault="0084312D" w:rsidP="0084312D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request needs </w:t>
      </w:r>
      <w:r w:rsidR="00363B3A">
        <w:rPr>
          <w:noProof/>
        </w:rPr>
        <w:t>"</w:t>
      </w:r>
      <w:r w:rsidRPr="00AC4476">
        <w:rPr>
          <w:b/>
          <w:noProof/>
        </w:rPr>
        <w:t>Basic</w:t>
      </w:r>
      <w:r w:rsidR="00363B3A">
        <w:rPr>
          <w:noProof/>
        </w:rPr>
        <w:t>"</w:t>
      </w:r>
      <w:r w:rsidRPr="00AC4476">
        <w:rPr>
          <w:noProof/>
        </w:rPr>
        <w:t xml:space="preserve"> authentication. Use the Kinvey </w:t>
      </w:r>
      <w:r w:rsidR="007A72F1"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 w:rsidR="007A72F1"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14:paraId="57613A12" w14:textId="77777777" w:rsidR="00DA2819" w:rsidRDefault="000015B3" w:rsidP="006B73BE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FAEB7DD" wp14:editId="0CD04EF0">
            <wp:extent cx="3151414" cy="2409652"/>
            <wp:effectExtent l="19050" t="19050" r="1143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30" cy="241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DAE6A" w14:textId="77777777" w:rsidR="000015B3" w:rsidRPr="00AC4476" w:rsidRDefault="000015B3" w:rsidP="006B73BE">
      <w:pPr>
        <w:spacing w:before="120" w:line="240" w:lineRule="auto"/>
        <w:jc w:val="center"/>
        <w:rPr>
          <w:noProof/>
        </w:rPr>
      </w:pPr>
    </w:p>
    <w:p w14:paraId="6A18E53B" w14:textId="77777777" w:rsidR="002965AD" w:rsidRPr="00AC4476" w:rsidRDefault="002965AD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8"/>
        <w:gridCol w:w="8351"/>
      </w:tblGrid>
      <w:tr w:rsidR="00ED28A3" w:rsidRPr="00AC4476" w14:paraId="399B26E3" w14:textId="77777777" w:rsidTr="0012197C">
        <w:tc>
          <w:tcPr>
            <w:tcW w:w="10515" w:type="dxa"/>
            <w:gridSpan w:val="2"/>
          </w:tcPr>
          <w:p w14:paraId="581F08A2" w14:textId="77777777"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4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/login</w:t>
              </w:r>
            </w:hyperlink>
          </w:p>
        </w:tc>
      </w:tr>
      <w:tr w:rsidR="0042170D" w:rsidRPr="00AC4476" w14:paraId="7E38A7E7" w14:textId="77777777" w:rsidTr="0012197C">
        <w:tc>
          <w:tcPr>
            <w:tcW w:w="1957" w:type="dxa"/>
          </w:tcPr>
          <w:p w14:paraId="102FABDC" w14:textId="77777777"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0FE0BEC9" w14:textId="77777777"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3C03F0C6" w14:textId="77777777"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42170D" w:rsidRPr="00AC4476" w14:paraId="1307D348" w14:textId="77777777" w:rsidTr="0012197C">
        <w:tc>
          <w:tcPr>
            <w:tcW w:w="1957" w:type="dxa"/>
          </w:tcPr>
          <w:p w14:paraId="5E8E5029" w14:textId="77777777"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14A62FDB" w14:textId="77777777"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14:paraId="46869ACE" w14:textId="77777777"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977C2">
              <w:rPr>
                <w:bCs/>
                <w:noProof/>
              </w:rPr>
              <w:t>test</w:t>
            </w:r>
            <w:r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14:paraId="34EDBE28" w14:textId="77777777"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14:paraId="1FA4DEE6" w14:textId="77777777" w:rsidR="0042170D" w:rsidRPr="00AC4476" w:rsidRDefault="004B5838" w:rsidP="004B5838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ED28A3" w:rsidRPr="00AC4476" w14:paraId="4D436E40" w14:textId="77777777" w:rsidTr="0012197C">
        <w:tc>
          <w:tcPr>
            <w:tcW w:w="1957" w:type="dxa"/>
          </w:tcPr>
          <w:p w14:paraId="2E412DB3" w14:textId="77777777"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14:paraId="1582FCE1" w14:textId="77777777"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14:paraId="5D2BF6D7" w14:textId="77777777"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14:paraId="7AA96B4C" w14:textId="77777777"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14:paraId="5086309A" w14:textId="77777777"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>
              <w:rPr>
                <w:bCs/>
                <w:noProof/>
              </w:rPr>
              <w:t>testuser</w:t>
            </w:r>
            <w:r w:rsidR="00363B3A">
              <w:rPr>
                <w:bCs/>
                <w:noProof/>
              </w:rPr>
              <w:t>"</w:t>
            </w:r>
          </w:p>
          <w:p w14:paraId="470376A9" w14:textId="77777777" w:rsidR="00ED28A3" w:rsidRPr="00775497" w:rsidRDefault="00ED28A3" w:rsidP="00ED28A3">
            <w:pPr>
              <w:jc w:val="both"/>
              <w:rPr>
                <w:bCs/>
                <w:noProof/>
              </w:rPr>
            </w:pPr>
            <w:r w:rsidRPr="00775497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: {</w:t>
            </w:r>
          </w:p>
          <w:p w14:paraId="6AEC0EC1" w14:textId="77777777" w:rsidR="00ED28A3" w:rsidRPr="009B70FF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authtoken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8e6471bc-3712-4cfb-b92e-50e62a0c80….Duj5fHdM</w:t>
            </w:r>
            <w:r w:rsidR="0042170D" w:rsidRPr="009B70FF">
              <w:rPr>
                <w:b/>
                <w:bCs/>
                <w:noProof/>
              </w:rPr>
              <w:t xml:space="preserve"> </w:t>
            </w:r>
            <w:r w:rsidRPr="009B70FF">
              <w:rPr>
                <w:b/>
                <w:bCs/>
                <w:noProof/>
              </w:rPr>
              <w:t>/7XHIe6KdY=</w:t>
            </w:r>
            <w:r w:rsidR="00363B3A">
              <w:rPr>
                <w:bCs/>
                <w:noProof/>
              </w:rPr>
              <w:t>"</w:t>
            </w:r>
          </w:p>
          <w:p w14:paraId="7CFEE863" w14:textId="77777777"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Pr="00AC4476">
              <w:rPr>
                <w:bCs/>
                <w:noProof/>
              </w:rPr>
              <w:t>…</w:t>
            </w:r>
          </w:p>
          <w:p w14:paraId="5A261BEB" w14:textId="77777777"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},</w:t>
            </w:r>
          </w:p>
          <w:p w14:paraId="0309ED40" w14:textId="77777777"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 xml:space="preserve">  …</w:t>
            </w:r>
          </w:p>
          <w:p w14:paraId="2EDF72CA" w14:textId="77777777"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42170D" w:rsidRPr="00AC4476" w14:paraId="1EA296A5" w14:textId="77777777" w:rsidTr="0012197C">
        <w:tc>
          <w:tcPr>
            <w:tcW w:w="1957" w:type="dxa"/>
          </w:tcPr>
          <w:p w14:paraId="2EE966F1" w14:textId="77777777"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14:paraId="4B1EEF49" w14:textId="77777777"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7CCEA526" w14:textId="77777777"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5E7A0AE3" w14:textId="77777777" w:rsidR="00FB501C" w:rsidRPr="00AC4476" w:rsidRDefault="00B27FC0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</w:t>
      </w:r>
      <w:r w:rsidR="00FB501C" w:rsidRPr="00AC4476">
        <w:rPr>
          <w:noProof/>
        </w:rPr>
        <w:t xml:space="preserve">ogin returns an </w:t>
      </w:r>
      <w:r w:rsidR="00363B3A">
        <w:rPr>
          <w:noProof/>
        </w:rPr>
        <w:t>"</w:t>
      </w:r>
      <w:r w:rsidR="00FB501C" w:rsidRPr="00AC4476">
        <w:rPr>
          <w:b/>
          <w:noProof/>
        </w:rPr>
        <w:t>authtoken</w:t>
      </w:r>
      <w:r w:rsidR="00363B3A">
        <w:rPr>
          <w:noProof/>
        </w:rPr>
        <w:t>"</w:t>
      </w:r>
      <w:r w:rsidR="00FB501C" w:rsidRPr="00AC4476">
        <w:rPr>
          <w:noProof/>
        </w:rPr>
        <w:t xml:space="preserve"> which is later used </w:t>
      </w:r>
      <w:r w:rsidRPr="00AC4476">
        <w:rPr>
          <w:noProof/>
        </w:rPr>
        <w:t>to</w:t>
      </w:r>
      <w:r w:rsidR="00FB501C" w:rsidRPr="00AC4476">
        <w:rPr>
          <w:noProof/>
        </w:rPr>
        <w:t xml:space="preserve"> authenticat</w:t>
      </w:r>
      <w:r w:rsidRPr="00AC4476">
        <w:rPr>
          <w:noProof/>
        </w:rPr>
        <w:t xml:space="preserve">e </w:t>
      </w:r>
      <w:r w:rsidR="00FB501C" w:rsidRPr="00AC4476">
        <w:rPr>
          <w:noProof/>
        </w:rPr>
        <w:t>the CRUD operations.</w:t>
      </w:r>
    </w:p>
    <w:p w14:paraId="0B00833B" w14:textId="77777777" w:rsidR="009C133F" w:rsidRPr="00AC4476" w:rsidRDefault="002F145A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9C133F" w:rsidRPr="00AC4476">
        <w:rPr>
          <w:noProof/>
        </w:rPr>
        <w:t>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49"/>
        <w:gridCol w:w="8340"/>
      </w:tblGrid>
      <w:tr w:rsidR="00BF1410" w:rsidRPr="00AC4476" w14:paraId="64DF01DA" w14:textId="77777777" w:rsidTr="0012197C">
        <w:tc>
          <w:tcPr>
            <w:tcW w:w="10515" w:type="dxa"/>
            <w:gridSpan w:val="2"/>
          </w:tcPr>
          <w:p w14:paraId="2DB71CF7" w14:textId="77777777"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5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/_logout</w:t>
              </w:r>
            </w:hyperlink>
            <w:r w:rsidRPr="00AC4476">
              <w:rPr>
                <w:noProof/>
              </w:rPr>
              <w:t xml:space="preserve"> </w:t>
            </w:r>
          </w:p>
        </w:tc>
      </w:tr>
      <w:tr w:rsidR="00BF1410" w:rsidRPr="00AC4476" w14:paraId="75A43690" w14:textId="77777777" w:rsidTr="0012197C">
        <w:tc>
          <w:tcPr>
            <w:tcW w:w="1957" w:type="dxa"/>
          </w:tcPr>
          <w:p w14:paraId="5A56E508" w14:textId="77777777" w:rsidR="00BF1410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BF1410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14:paraId="529D3FC4" w14:textId="77777777" w:rsidR="00E50934" w:rsidRPr="00AC4476" w:rsidRDefault="00BF1410" w:rsidP="00E50934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  <w:tr w:rsidR="00BF1410" w:rsidRPr="00AC4476" w14:paraId="6BE17173" w14:textId="77777777" w:rsidTr="0012197C">
        <w:tc>
          <w:tcPr>
            <w:tcW w:w="1957" w:type="dxa"/>
          </w:tcPr>
          <w:p w14:paraId="37CE35E3" w14:textId="77777777"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14:paraId="7CF61DCD" w14:textId="77777777"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14:paraId="08E24799" w14:textId="77777777" w:rsidR="00BF1410" w:rsidRPr="00AC4476" w:rsidRDefault="00BF1410" w:rsidP="00AC650D">
            <w:pPr>
              <w:jc w:val="both"/>
              <w:rPr>
                <w:bCs/>
                <w:noProof/>
              </w:rPr>
            </w:pPr>
          </w:p>
        </w:tc>
      </w:tr>
      <w:tr w:rsidR="0042170D" w:rsidRPr="00AC4476" w14:paraId="1100F64C" w14:textId="77777777" w:rsidTr="0012197C">
        <w:tc>
          <w:tcPr>
            <w:tcW w:w="1957" w:type="dxa"/>
          </w:tcPr>
          <w:p w14:paraId="42CA43CF" w14:textId="77777777"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64983FED" w14:textId="77777777"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3FD95E3C" w14:textId="77777777"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6CF5748F" w14:textId="77777777" w:rsidR="00FB501C" w:rsidRDefault="00FB501C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To logout, you need to provide the </w:t>
      </w:r>
      <w:r w:rsidR="00363B3A">
        <w:rPr>
          <w:noProof/>
        </w:rPr>
        <w:t>"</w:t>
      </w:r>
      <w:r w:rsidRPr="00AC4476">
        <w:rPr>
          <w:b/>
          <w:noProof/>
        </w:rPr>
        <w:t>authtoken</w:t>
      </w:r>
      <w:r w:rsidR="00363B3A">
        <w:rPr>
          <w:noProof/>
        </w:rPr>
        <w:t>"</w:t>
      </w:r>
      <w:r w:rsidRPr="00AC4476">
        <w:rPr>
          <w:noProof/>
        </w:rPr>
        <w:t xml:space="preserve"> given by login / register</w:t>
      </w:r>
      <w:r w:rsidR="008E0FD8" w:rsidRPr="00AC4476">
        <w:rPr>
          <w:noProof/>
        </w:rPr>
        <w:t xml:space="preserve"> as </w:t>
      </w:r>
      <w:r w:rsidR="00363B3A">
        <w:rPr>
          <w:noProof/>
        </w:rPr>
        <w:t>"</w:t>
      </w:r>
      <w:r w:rsidR="008E0FD8" w:rsidRPr="00AC4476">
        <w:rPr>
          <w:b/>
          <w:noProof/>
        </w:rPr>
        <w:t>Kinvey</w:t>
      </w:r>
      <w:r w:rsidR="00363B3A">
        <w:rPr>
          <w:noProof/>
        </w:rPr>
        <w:t>"</w:t>
      </w:r>
      <w:r w:rsidR="008E0FD8" w:rsidRPr="00AC4476">
        <w:rPr>
          <w:noProof/>
        </w:rPr>
        <w:t xml:space="preserve"> authorization header</w:t>
      </w:r>
      <w:r w:rsidRPr="00AC4476">
        <w:rPr>
          <w:noProof/>
        </w:rPr>
        <w:t>.</w:t>
      </w:r>
    </w:p>
    <w:p w14:paraId="1F857F92" w14:textId="77777777" w:rsidR="005865E5" w:rsidRDefault="005865E5" w:rsidP="005865E5">
      <w:pPr>
        <w:pStyle w:val="Heading3"/>
        <w:rPr>
          <w:noProof/>
        </w:rPr>
      </w:pPr>
      <w:r>
        <w:rPr>
          <w:noProof/>
        </w:rPr>
        <w:t xml:space="preserve">List all </w:t>
      </w:r>
      <w:r w:rsidR="00962ED2">
        <w:rPr>
          <w:noProof/>
        </w:rPr>
        <w:t>Pets</w:t>
      </w:r>
      <w:r w:rsidR="001B6492">
        <w:rPr>
          <w:noProof/>
        </w:rPr>
        <w:t xml:space="preserve"> (</w:t>
      </w:r>
      <w:r w:rsidR="00962ED2">
        <w:rPr>
          <w:noProof/>
        </w:rPr>
        <w:t>Dashboard</w:t>
      </w:r>
      <w:r w:rsidR="00B81460">
        <w:rPr>
          <w:noProof/>
        </w:rPr>
        <w:t xml:space="preserve"> – sorted by </w:t>
      </w:r>
      <w:r w:rsidR="00962ED2">
        <w:rPr>
          <w:noProof/>
        </w:rPr>
        <w:t>likes</w:t>
      </w:r>
      <w:r w:rsidR="00B81460">
        <w:rPr>
          <w:noProof/>
        </w:rPr>
        <w:t>, descending</w:t>
      </w:r>
      <w:r w:rsidR="001B6492">
        <w:rPr>
          <w:noProof/>
        </w:rPr>
        <w:t>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6"/>
        <w:gridCol w:w="8363"/>
      </w:tblGrid>
      <w:tr w:rsidR="005865E5" w:rsidRPr="00AC4476" w14:paraId="2C80637C" w14:textId="77777777" w:rsidTr="006B73BE">
        <w:tc>
          <w:tcPr>
            <w:tcW w:w="10515" w:type="dxa"/>
            <w:gridSpan w:val="2"/>
          </w:tcPr>
          <w:p w14:paraId="5F7BD3FC" w14:textId="77777777" w:rsidR="005865E5" w:rsidRPr="00AC4476" w:rsidRDefault="005865E5" w:rsidP="00962ED2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16" w:history="1">
              <w:r w:rsidR="00962ED2" w:rsidRPr="006E2F7D">
                <w:rPr>
                  <w:rStyle w:val="Hyperlink"/>
                  <w:noProof/>
                </w:rPr>
                <w:t>https://baas.kinvey.com/appdata/</w:t>
              </w:r>
              <w:r w:rsidR="00962ED2" w:rsidRPr="006E2F7D">
                <w:rPr>
                  <w:rStyle w:val="Hyperlink"/>
                  <w:b/>
                  <w:i/>
                  <w:noProof/>
                </w:rPr>
                <w:t>app_id</w:t>
              </w:r>
              <w:r w:rsidR="00962ED2" w:rsidRPr="006E2F7D">
                <w:rPr>
                  <w:rStyle w:val="Hyperlink"/>
                  <w:noProof/>
                </w:rPr>
                <w:t>/pets</w:t>
              </w:r>
            </w:hyperlink>
            <w:r w:rsidR="00962ED2" w:rsidRPr="00962ED2">
              <w:rPr>
                <w:rStyle w:val="Hyperlink"/>
                <w:noProof/>
              </w:rPr>
              <w:t>?query={}&amp;sort={</w:t>
            </w:r>
            <w:r w:rsidR="00363B3A">
              <w:rPr>
                <w:rStyle w:val="Hyperlink"/>
                <w:noProof/>
              </w:rPr>
              <w:t>"</w:t>
            </w:r>
            <w:r w:rsidR="00962ED2" w:rsidRPr="00962ED2">
              <w:rPr>
                <w:rStyle w:val="Hyperlink"/>
                <w:noProof/>
              </w:rPr>
              <w:t>likes</w:t>
            </w:r>
            <w:r w:rsidR="00363B3A">
              <w:rPr>
                <w:rStyle w:val="Hyperlink"/>
                <w:noProof/>
              </w:rPr>
              <w:t>"</w:t>
            </w:r>
            <w:r w:rsidR="00962ED2" w:rsidRPr="00962ED2">
              <w:rPr>
                <w:rStyle w:val="Hyperlink"/>
                <w:noProof/>
              </w:rPr>
              <w:t>: -1}</w:t>
            </w:r>
          </w:p>
        </w:tc>
      </w:tr>
      <w:tr w:rsidR="005865E5" w:rsidRPr="00AC4476" w14:paraId="446AEDAF" w14:textId="77777777" w:rsidTr="006B73BE">
        <w:tc>
          <w:tcPr>
            <w:tcW w:w="1957" w:type="dxa"/>
          </w:tcPr>
          <w:p w14:paraId="547545F7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209FE3B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5865E5" w:rsidRPr="00AC4476" w14:paraId="6E81EF57" w14:textId="77777777" w:rsidTr="006B73BE">
        <w:tc>
          <w:tcPr>
            <w:tcW w:w="1957" w:type="dxa"/>
          </w:tcPr>
          <w:p w14:paraId="552D1AA7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14:paraId="3E646ED5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14:paraId="2DFCA604" w14:textId="77777777"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14:paraId="5079A99D" w14:textId="77777777"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14:paraId="666CD4C8" w14:textId="77777777"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Lilly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,</w:t>
            </w:r>
          </w:p>
          <w:p w14:paraId="782BFA4F" w14:textId="77777777" w:rsidR="005865E5" w:rsidRPr="005865E5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962ED2" w:rsidRPr="00962ED2">
              <w:rPr>
                <w:bCs/>
                <w:noProof/>
              </w:rPr>
              <w:t>This is my cat Lilly. She is 2 years old and is lazy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,</w:t>
            </w:r>
          </w:p>
          <w:p w14:paraId="4A2E99FE" w14:textId="77777777" w:rsidR="006023A3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7D5404" w:rsidRPr="007D5404">
              <w:rPr>
                <w:bCs/>
                <w:noProof/>
              </w:rPr>
              <w:t>https://www.bluecross.org.uk/sites/</w:t>
            </w:r>
            <w:r w:rsidR="007D5404">
              <w:rPr>
                <w:bCs/>
                <w:noProof/>
              </w:rPr>
              <w:t>...</w:t>
            </w:r>
            <w:r w:rsidR="007D5404" w:rsidRPr="007D5404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,</w:t>
            </w:r>
          </w:p>
          <w:p w14:paraId="78D67153" w14:textId="77777777"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55C66501" w14:textId="77777777"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7</w:t>
            </w:r>
            <w:r w:rsidR="00363B3A">
              <w:rPr>
                <w:bCs/>
                <w:noProof/>
              </w:rPr>
              <w:t>"</w:t>
            </w:r>
          </w:p>
          <w:p w14:paraId="371DA7E9" w14:textId="77777777"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: {</w:t>
            </w:r>
          </w:p>
          <w:p w14:paraId="07BF799A" w14:textId="77777777"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5bb08c01eb7615589b4f360e</w:t>
            </w:r>
            <w:r w:rsidR="00363B3A">
              <w:rPr>
                <w:bCs/>
                <w:noProof/>
              </w:rPr>
              <w:t>"</w:t>
            </w:r>
          </w:p>
          <w:p w14:paraId="57A8C842" w14:textId="77777777"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14:paraId="0117787A" w14:textId="77777777" w:rsidR="00DC3240" w:rsidRPr="00DC3240" w:rsidRDefault="005865E5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DC3240" w:rsidRPr="00DC3240">
              <w:rPr>
                <w:bCs/>
                <w:noProof/>
              </w:rPr>
              <w:t>{</w:t>
            </w:r>
          </w:p>
          <w:p w14:paraId="7C759464" w14:textId="77777777"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2018-10-03T08:04:26.028Z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,</w:t>
            </w:r>
          </w:p>
          <w:p w14:paraId="45CAC9BF" w14:textId="77777777"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2018-09-30T09:26:13.051Z</w:t>
            </w:r>
            <w:r w:rsidR="00363B3A">
              <w:rPr>
                <w:bCs/>
                <w:noProof/>
              </w:rPr>
              <w:t>"</w:t>
            </w:r>
          </w:p>
          <w:p w14:paraId="0FAA8EB7" w14:textId="77777777"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</w:t>
            </w:r>
            <w:r w:rsidRPr="00DC3240">
              <w:rPr>
                <w:bCs/>
                <w:noProof/>
              </w:rPr>
              <w:t>}</w:t>
            </w:r>
          </w:p>
          <w:p w14:paraId="1D31AC4B" w14:textId="77777777" w:rsidR="005865E5" w:rsidRDefault="005865E5" w:rsidP="00DC3240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...</w:t>
            </w:r>
          </w:p>
          <w:p w14:paraId="15AB7A5D" w14:textId="77777777"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lastRenderedPageBreak/>
              <w:t>]</w:t>
            </w:r>
          </w:p>
        </w:tc>
      </w:tr>
      <w:tr w:rsidR="005865E5" w:rsidRPr="00AC4476" w14:paraId="169F7324" w14:textId="77777777" w:rsidTr="006B73BE">
        <w:tc>
          <w:tcPr>
            <w:tcW w:w="1957" w:type="dxa"/>
          </w:tcPr>
          <w:p w14:paraId="09C7C73B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14:paraId="5032E831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4C027DC3" w14:textId="77777777"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7E10E29F" w14:textId="77777777" w:rsidR="005865E5" w:rsidRDefault="0065718D" w:rsidP="0065718D">
      <w:pPr>
        <w:pStyle w:val="Heading3"/>
        <w:rPr>
          <w:noProof/>
        </w:rPr>
      </w:pPr>
      <w:r>
        <w:rPr>
          <w:noProof/>
        </w:rPr>
        <w:t xml:space="preserve">Create </w:t>
      </w:r>
      <w:r w:rsidR="00DC3240">
        <w:rPr>
          <w:noProof/>
        </w:rPr>
        <w:t>Pet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0"/>
        <w:gridCol w:w="8379"/>
      </w:tblGrid>
      <w:tr w:rsidR="0073207B" w:rsidRPr="00AC4476" w14:paraId="0058DEF6" w14:textId="77777777" w:rsidTr="006B73BE">
        <w:tc>
          <w:tcPr>
            <w:tcW w:w="10515" w:type="dxa"/>
            <w:gridSpan w:val="2"/>
          </w:tcPr>
          <w:p w14:paraId="68D2F6F4" w14:textId="77777777" w:rsidR="0073207B" w:rsidRPr="00AC4476" w:rsidRDefault="0073207B" w:rsidP="00DC3240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7" w:history="1">
              <w:r w:rsidR="00DC3240" w:rsidRPr="006E2F7D">
                <w:rPr>
                  <w:rStyle w:val="Hyperlink"/>
                  <w:noProof/>
                </w:rPr>
                <w:t>https://baas.kinvey.com/appdata/</w:t>
              </w:r>
              <w:r w:rsidR="00DC3240" w:rsidRPr="006E2F7D">
                <w:rPr>
                  <w:rStyle w:val="Hyperlink"/>
                  <w:b/>
                  <w:i/>
                  <w:noProof/>
                </w:rPr>
                <w:t>app_id</w:t>
              </w:r>
              <w:r w:rsidR="00DC3240" w:rsidRPr="006E2F7D">
                <w:rPr>
                  <w:rStyle w:val="Hyperlink"/>
                  <w:noProof/>
                </w:rPr>
                <w:t>/pets</w:t>
              </w:r>
            </w:hyperlink>
          </w:p>
        </w:tc>
      </w:tr>
      <w:tr w:rsidR="0073207B" w:rsidRPr="00AC4476" w14:paraId="3D00A1DB" w14:textId="77777777" w:rsidTr="006B73BE">
        <w:tc>
          <w:tcPr>
            <w:tcW w:w="1957" w:type="dxa"/>
          </w:tcPr>
          <w:p w14:paraId="6C6E418E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5CD5DBA6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1358494C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3207B" w:rsidRPr="00AC4476" w14:paraId="48A61C06" w14:textId="77777777" w:rsidTr="006B73BE">
        <w:tc>
          <w:tcPr>
            <w:tcW w:w="1957" w:type="dxa"/>
          </w:tcPr>
          <w:p w14:paraId="5C4E1FB4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3C2331BB" w14:textId="77777777" w:rsidR="00D206E5" w:rsidRPr="00D206E5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14:paraId="2D3797A5" w14:textId="77777777" w:rsidR="00C062A1" w:rsidRPr="005865E5" w:rsidRDefault="00D206E5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>,</w:t>
            </w:r>
          </w:p>
          <w:p w14:paraId="48C15E12" w14:textId="77777777" w:rsidR="00C062A1" w:rsidRPr="005865E5" w:rsidRDefault="00C062A1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3D42BD2B" w14:textId="77777777"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445FF24A" w14:textId="77777777" w:rsidR="00DC3240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2FDEC84A" w14:textId="77777777"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14:paraId="10B69CB2" w14:textId="77777777" w:rsidR="0073207B" w:rsidRPr="00AC4476" w:rsidRDefault="00D206E5" w:rsidP="00DC3240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14:paraId="2229178F" w14:textId="77777777" w:rsidTr="006B73BE">
        <w:tc>
          <w:tcPr>
            <w:tcW w:w="1957" w:type="dxa"/>
          </w:tcPr>
          <w:p w14:paraId="278DF756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14:paraId="0C5659F7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14:paraId="67C6034A" w14:textId="77777777"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14:paraId="32790E51" w14:textId="77777777"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DC3240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,</w:t>
            </w:r>
          </w:p>
          <w:p w14:paraId="69270A7F" w14:textId="77777777" w:rsidR="00DC3240" w:rsidRPr="005865E5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>,</w:t>
            </w:r>
          </w:p>
          <w:p w14:paraId="19CA9882" w14:textId="77777777" w:rsidR="00DC3240" w:rsidRPr="005865E5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0C497C0F" w14:textId="77777777" w:rsidR="00DC3240" w:rsidRPr="006023A3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7A291434" w14:textId="77777777"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14F8F70B" w14:textId="77777777"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14:paraId="2E2A270E" w14:textId="77777777" w:rsidR="0073207B" w:rsidRPr="00AC4476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14:paraId="47A895D2" w14:textId="77777777" w:rsidTr="006B73BE">
        <w:tc>
          <w:tcPr>
            <w:tcW w:w="1957" w:type="dxa"/>
          </w:tcPr>
          <w:p w14:paraId="1D7989C4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5AA6DC40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4E5C57FE" w14:textId="77777777"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29887E5E" w14:textId="77777777" w:rsidR="0065718D" w:rsidRDefault="00F7731B" w:rsidP="00F7731B">
      <w:pPr>
        <w:pStyle w:val="Heading3"/>
      </w:pPr>
      <w:r>
        <w:t xml:space="preserve">Edit </w:t>
      </w:r>
      <w:r w:rsidR="00BB4E8A">
        <w:t>Pet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0"/>
        <w:gridCol w:w="8379"/>
      </w:tblGrid>
      <w:tr w:rsidR="00534C5F" w:rsidRPr="00AC4476" w14:paraId="56D75A62" w14:textId="77777777" w:rsidTr="006B73BE">
        <w:tc>
          <w:tcPr>
            <w:tcW w:w="10515" w:type="dxa"/>
            <w:gridSpan w:val="2"/>
          </w:tcPr>
          <w:p w14:paraId="7464B742" w14:textId="77777777" w:rsidR="00534C5F" w:rsidRPr="00AC4476" w:rsidRDefault="00814EF4" w:rsidP="00BB4E8A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="00534C5F" w:rsidRPr="00AC4476">
              <w:rPr>
                <w:bCs/>
                <w:noProof/>
              </w:rPr>
              <w:t xml:space="preserve"> </w:t>
            </w:r>
            <w:hyperlink r:id="rId18" w:history="1">
              <w:r w:rsidR="00BB4E8A" w:rsidRPr="00E54AF7">
                <w:rPr>
                  <w:rStyle w:val="Hyperlink"/>
                  <w:noProof/>
                </w:rPr>
                <w:t>https://baas.kinvey.com/appdata/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Hyperlink"/>
                  <w:noProof/>
                </w:rPr>
                <w:t>/pets/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pet_id</w:t>
              </w:r>
            </w:hyperlink>
          </w:p>
        </w:tc>
      </w:tr>
      <w:tr w:rsidR="00534C5F" w:rsidRPr="00AC4476" w14:paraId="554AFDD7" w14:textId="77777777" w:rsidTr="006B73BE">
        <w:tc>
          <w:tcPr>
            <w:tcW w:w="1957" w:type="dxa"/>
          </w:tcPr>
          <w:p w14:paraId="1EB341BD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5DEDA4DC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00DA646B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34C5F" w:rsidRPr="00AC4476" w14:paraId="705937F0" w14:textId="77777777" w:rsidTr="006B73BE">
        <w:tc>
          <w:tcPr>
            <w:tcW w:w="1957" w:type="dxa"/>
          </w:tcPr>
          <w:p w14:paraId="38F8F7F3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424CF839" w14:textId="77777777" w:rsidR="00534C5F" w:rsidRPr="00D206E5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14:paraId="1DDB7F78" w14:textId="77777777" w:rsidR="00BB4E8A" w:rsidRPr="005865E5" w:rsidRDefault="00534C5F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14:paraId="08B5F37E" w14:textId="77777777"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474AD488" w14:textId="77777777"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lastRenderedPageBreak/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1CC8423F" w14:textId="77777777"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49A22063" w14:textId="77777777"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14:paraId="6BC143F6" w14:textId="77777777"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14:paraId="76B08A8F" w14:textId="77777777" w:rsidTr="006B73BE">
        <w:tc>
          <w:tcPr>
            <w:tcW w:w="1957" w:type="dxa"/>
          </w:tcPr>
          <w:p w14:paraId="29C3F0E5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Response</w:t>
            </w:r>
          </w:p>
          <w:p w14:paraId="5CFD3AA9" w14:textId="77777777" w:rsidR="00534C5F" w:rsidRPr="00AC4476" w:rsidRDefault="00534C5F" w:rsidP="00534C5F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</w:t>
            </w:r>
            <w:r w:rsidRPr="00AC4476">
              <w:rPr>
                <w:bCs/>
                <w:noProof/>
              </w:rPr>
              <w:t xml:space="preserve"> </w:t>
            </w:r>
            <w:r>
              <w:rPr>
                <w:bCs/>
                <w:noProof/>
              </w:rPr>
              <w:t>Ok</w:t>
            </w:r>
          </w:p>
        </w:tc>
        <w:tc>
          <w:tcPr>
            <w:tcW w:w="8558" w:type="dxa"/>
          </w:tcPr>
          <w:p w14:paraId="79C04B72" w14:textId="77777777"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14:paraId="611B3D63" w14:textId="77777777"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534C5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,</w:t>
            </w:r>
          </w:p>
          <w:p w14:paraId="6D0EEB3C" w14:textId="77777777" w:rsidR="00BB4E8A" w:rsidRPr="005865E5" w:rsidRDefault="00C062A1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14:paraId="706348B1" w14:textId="77777777"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2BE89DB9" w14:textId="77777777"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15F77995" w14:textId="77777777"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14:paraId="52000585" w14:textId="77777777"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14:paraId="65E0A897" w14:textId="77777777"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14:paraId="10863F87" w14:textId="77777777" w:rsidTr="006B73BE">
        <w:tc>
          <w:tcPr>
            <w:tcW w:w="1957" w:type="dxa"/>
          </w:tcPr>
          <w:p w14:paraId="6DC08AC1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0E98033B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78C09E4F" w14:textId="77777777"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093FD738" w14:textId="77777777" w:rsidR="00BD5409" w:rsidRDefault="00BD5409" w:rsidP="00D31FAE">
      <w:pPr>
        <w:pStyle w:val="Heading3"/>
      </w:pPr>
      <w:r>
        <w:t>Delete Pet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332"/>
      </w:tblGrid>
      <w:tr w:rsidR="00BD5409" w14:paraId="5EC1AEFD" w14:textId="77777777" w:rsidTr="00BD5409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2328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DELETE</w:t>
            </w:r>
            <w:r>
              <w:rPr>
                <w:bCs/>
                <w:noProof/>
              </w:rPr>
              <w:t xml:space="preserve"> </w:t>
            </w:r>
            <w:hyperlink r:id="rId19" w:history="1">
              <w:r w:rsidRPr="009273ED">
                <w:rPr>
                  <w:rStyle w:val="Hyperlink"/>
                  <w:noProof/>
                </w:rPr>
                <w:t>https://baas.kinvey.com/appdata/</w:t>
              </w:r>
              <w:r w:rsidRPr="009273ED">
                <w:rPr>
                  <w:rStyle w:val="Hyperlink"/>
                  <w:b/>
                  <w:i/>
                  <w:noProof/>
                </w:rPr>
                <w:t>app_id</w:t>
              </w:r>
              <w:r w:rsidRPr="009273ED">
                <w:rPr>
                  <w:rStyle w:val="Hyperlink"/>
                  <w:noProof/>
                </w:rPr>
                <w:t>/pets/</w:t>
              </w:r>
              <w:r w:rsidRPr="009273ED">
                <w:rPr>
                  <w:rStyle w:val="Hyperlink"/>
                  <w:b/>
                  <w:i/>
                  <w:noProof/>
                </w:rPr>
                <w:t>pet_id</w:t>
              </w:r>
            </w:hyperlink>
            <w:r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BD5409" w14:paraId="6556DFE9" w14:textId="77777777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0AAF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AF32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Authorization: Kinvey authtoken</w:t>
            </w:r>
          </w:p>
        </w:tc>
      </w:tr>
      <w:tr w:rsidR="00BD5409" w14:paraId="6BC6B4A2" w14:textId="77777777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EA2D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Response</w:t>
            </w:r>
          </w:p>
          <w:p w14:paraId="2C9C95D8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D3C9D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</w:t>
            </w:r>
          </w:p>
          <w:p w14:paraId="787B0EE6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"count": 1</w:t>
            </w:r>
          </w:p>
          <w:p w14:paraId="23F792C7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}</w:t>
            </w:r>
          </w:p>
        </w:tc>
      </w:tr>
      <w:tr w:rsidR="00BD5409" w14:paraId="6E12AEDB" w14:textId="77777777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C8A9C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14:paraId="192E61E9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ED5F4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BD5409" w14:paraId="5E698C28" w14:textId="77777777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F0C2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14:paraId="4D831D37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49F8C" w14:textId="77777777"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32D39E" w14:textId="77777777" w:rsidR="00BD5409" w:rsidRPr="00BD5409" w:rsidRDefault="00BD5409" w:rsidP="00BD5409"/>
    <w:p w14:paraId="42ED1C41" w14:textId="77777777" w:rsidR="00A9515A" w:rsidRDefault="008726CE" w:rsidP="00D31FAE">
      <w:pPr>
        <w:pStyle w:val="Heading3"/>
      </w:pPr>
      <w:r>
        <w:t>My</w:t>
      </w:r>
      <w:r w:rsidR="00D31FAE">
        <w:t xml:space="preserve"> </w:t>
      </w:r>
      <w:r w:rsidR="00BB4E8A">
        <w:t>Pets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6"/>
        <w:gridCol w:w="8373"/>
      </w:tblGrid>
      <w:tr w:rsidR="00D31FAE" w:rsidRPr="00AC4476" w14:paraId="4BB09E02" w14:textId="77777777" w:rsidTr="006B73BE">
        <w:tc>
          <w:tcPr>
            <w:tcW w:w="10515" w:type="dxa"/>
            <w:gridSpan w:val="2"/>
          </w:tcPr>
          <w:p w14:paraId="1D61CADF" w14:textId="77777777" w:rsidR="00D31FAE" w:rsidRPr="00AC4476" w:rsidRDefault="00D31FAE" w:rsidP="00BB4E8A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="004652CE">
              <w:rPr>
                <w:b/>
                <w:bCs/>
                <w:noProof/>
              </w:rPr>
              <w:t xml:space="preserve"> </w:t>
            </w:r>
            <w:hyperlink r:id="rId20" w:history="1">
              <w:r w:rsidR="00BB4E8A" w:rsidRPr="00E54AF7">
                <w:rPr>
                  <w:rStyle w:val="Hyperlink"/>
                  <w:noProof/>
                </w:rPr>
                <w:t>https://baas.kinvey.com/appdata/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Hyperlink"/>
                  <w:noProof/>
                </w:rPr>
                <w:t>/pets?query={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_acl.creator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: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${</w:t>
              </w:r>
              <w:r w:rsidR="00BB4E8A" w:rsidRPr="00E54AF7">
                <w:rPr>
                  <w:rStyle w:val="Hyperlink"/>
                  <w:b/>
                  <w:i/>
                  <w:noProof/>
                </w:rPr>
                <w:t>user_id</w:t>
              </w:r>
              <w:r w:rsidR="00BB4E8A" w:rsidRPr="00E54AF7">
                <w:rPr>
                  <w:rStyle w:val="Hyperlink"/>
                  <w:noProof/>
                </w:rPr>
                <w:t>}</w:t>
              </w:r>
              <w:r w:rsidR="00363B3A">
                <w:rPr>
                  <w:rStyle w:val="Hyperlink"/>
                  <w:noProof/>
                </w:rPr>
                <w:t>"</w:t>
              </w:r>
              <w:r w:rsidR="00BB4E8A" w:rsidRPr="00E54AF7">
                <w:rPr>
                  <w:rStyle w:val="Hyperlink"/>
                  <w:noProof/>
                </w:rPr>
                <w:t>}</w:t>
              </w:r>
            </w:hyperlink>
          </w:p>
        </w:tc>
      </w:tr>
      <w:tr w:rsidR="00D31FAE" w:rsidRPr="00AC4476" w14:paraId="0B7BD5EF" w14:textId="77777777" w:rsidTr="006B73BE">
        <w:tc>
          <w:tcPr>
            <w:tcW w:w="1957" w:type="dxa"/>
          </w:tcPr>
          <w:p w14:paraId="51AA9A20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18E7B0F1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D31FAE" w:rsidRPr="00AC4476" w14:paraId="6BFF04D8" w14:textId="77777777" w:rsidTr="006B73BE">
        <w:tc>
          <w:tcPr>
            <w:tcW w:w="1957" w:type="dxa"/>
          </w:tcPr>
          <w:p w14:paraId="28CAF722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14:paraId="0D77ADDE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14:paraId="4355E14F" w14:textId="77777777"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[</w:t>
            </w:r>
          </w:p>
          <w:p w14:paraId="50B16E5D" w14:textId="77777777" w:rsidR="00BB4E8A" w:rsidRPr="00BB4E8A" w:rsidRDefault="003C6CAA" w:rsidP="00BB4E8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</w:t>
            </w:r>
            <w:r w:rsidR="00BB4E8A" w:rsidRPr="00BB4E8A">
              <w:rPr>
                <w:bCs/>
                <w:noProof/>
              </w:rPr>
              <w:t>{</w:t>
            </w:r>
          </w:p>
          <w:p w14:paraId="41E3B762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5bb08d1353e0a859203643e6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57FEFD06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Timmy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6C3DA186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lastRenderedPageBreak/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This is my cat Timmy. He is 2 months old and is very playful.йкнкй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136A836D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https://d3pz1jifuab5zg.cloudfront.net/2015/09/04194922/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784095E1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60C2DC29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2E8501D0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14:paraId="3FA35823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14:paraId="78790CCE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14:paraId="56ED2FB9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14:paraId="644CB3D5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2018-10-01T10:35:13.712Z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6D9BD43C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2018-09-30T08:45:07.709Z</w:t>
            </w:r>
            <w:r w:rsidR="00363B3A">
              <w:rPr>
                <w:bCs/>
                <w:noProof/>
              </w:rPr>
              <w:t>"</w:t>
            </w:r>
          </w:p>
          <w:p w14:paraId="0E29E42E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14:paraId="78237F37" w14:textId="77777777" w:rsidR="003C6CAA" w:rsidRPr="003C6CA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,</w:t>
            </w:r>
          </w:p>
          <w:p w14:paraId="04D45E44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{</w:t>
            </w:r>
          </w:p>
          <w:p w14:paraId="6230FECA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5bb0888ee1d636567dc9f627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0CAB6C0B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Yara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275CA19D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My dog Yara. 2 months old. doggy hjkhjk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27B0BFAE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https://cdn1-www.dogtime.com/assets/uploads/2017/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42B6402A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Dog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64C86FCF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3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78764F42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14:paraId="6DCB88DD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14:paraId="344E8A16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14:paraId="441434F3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14:paraId="564028A4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2018-10-03T08:04:40.812Z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14:paraId="7663F7A9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2018-09-30T08:25:50.963Z</w:t>
            </w:r>
            <w:r w:rsidR="00363B3A">
              <w:rPr>
                <w:bCs/>
                <w:noProof/>
              </w:rPr>
              <w:t>"</w:t>
            </w:r>
          </w:p>
          <w:p w14:paraId="742117A9" w14:textId="77777777"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14:paraId="3495A59B" w14:textId="77777777" w:rsidR="00D31FAE" w:rsidRPr="00AC4476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]</w:t>
            </w:r>
          </w:p>
        </w:tc>
      </w:tr>
      <w:tr w:rsidR="00D31FAE" w:rsidRPr="00AC4476" w14:paraId="70634306" w14:textId="77777777" w:rsidTr="006B73BE">
        <w:tc>
          <w:tcPr>
            <w:tcW w:w="1957" w:type="dxa"/>
          </w:tcPr>
          <w:p w14:paraId="3169D4FF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14:paraId="441CFE4C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27548446" w14:textId="77777777"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14:paraId="2B0F35F7" w14:textId="77777777" w:rsidR="00105948" w:rsidRDefault="00105948" w:rsidP="00105948"/>
    <w:p w14:paraId="01961715" w14:textId="77777777" w:rsidR="00BD5409" w:rsidRDefault="00BD5409" w:rsidP="00105948"/>
    <w:p w14:paraId="760025A4" w14:textId="77777777" w:rsidR="00BD5409" w:rsidRDefault="00BD5409" w:rsidP="00105948"/>
    <w:p w14:paraId="7EB0FA70" w14:textId="77777777" w:rsidR="00BD5409" w:rsidRDefault="00BD5409" w:rsidP="00105948"/>
    <w:p w14:paraId="66849BC9" w14:textId="77777777" w:rsidR="00BD5409" w:rsidRPr="00105948" w:rsidRDefault="00BD5409" w:rsidP="00105948"/>
    <w:p w14:paraId="08596D07" w14:textId="77777777" w:rsidR="002965AD" w:rsidRPr="00AC4476" w:rsidRDefault="00BE4FA6" w:rsidP="005D7402">
      <w:pPr>
        <w:pStyle w:val="Heading2"/>
        <w:ind w:left="0" w:firstLine="0"/>
        <w:jc w:val="center"/>
        <w:rPr>
          <w:noProof/>
        </w:rPr>
      </w:pPr>
      <w:r>
        <w:rPr>
          <w:noProof/>
        </w:rPr>
        <w:lastRenderedPageBreak/>
        <w:t>PetMyPet</w:t>
      </w:r>
      <w:r w:rsidR="008A68D5">
        <w:rPr>
          <w:noProof/>
        </w:rPr>
        <w:t xml:space="preserve"> </w:t>
      </w:r>
      <w:r w:rsidR="00484BC7">
        <w:rPr>
          <w:noProof/>
        </w:rPr>
        <w:t>–</w:t>
      </w:r>
      <w:r w:rsidR="008A68D5">
        <w:rPr>
          <w:noProof/>
        </w:rPr>
        <w:t xml:space="preserve"> </w:t>
      </w:r>
      <w:r w:rsidR="00803EB9" w:rsidRPr="00AC4476">
        <w:rPr>
          <w:noProof/>
        </w:rPr>
        <w:t>HTML and CSS</w:t>
      </w:r>
    </w:p>
    <w:p w14:paraId="69B85472" w14:textId="77777777" w:rsidR="0012197C" w:rsidRPr="00AC4476" w:rsidRDefault="00C344D6" w:rsidP="00C344D6">
      <w:pPr>
        <w:rPr>
          <w:noProof/>
        </w:rPr>
      </w:pPr>
      <w:r w:rsidRPr="00AC4476">
        <w:rPr>
          <w:noProof/>
        </w:rPr>
        <w:t xml:space="preserve">You аre given the </w:t>
      </w:r>
      <w:r w:rsidR="002965AD" w:rsidRPr="00AC4476">
        <w:rPr>
          <w:noProof/>
        </w:rPr>
        <w:t>Web design of the application</w:t>
      </w:r>
      <w:r w:rsidRPr="00AC4476">
        <w:rPr>
          <w:noProof/>
        </w:rPr>
        <w:t xml:space="preserve"> as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HTML</w:t>
      </w:r>
      <w:r w:rsidR="002965AD" w:rsidRPr="00AC4476">
        <w:rPr>
          <w:noProof/>
        </w:rPr>
        <w:t xml:space="preserve"> + </w:t>
      </w:r>
      <w:r w:rsidR="00803EB9" w:rsidRPr="00AC4476">
        <w:rPr>
          <w:b/>
          <w:noProof/>
        </w:rPr>
        <w:t>CSS</w:t>
      </w:r>
      <w:r w:rsidR="00701D6D" w:rsidRPr="00AC4476">
        <w:rPr>
          <w:noProof/>
        </w:rPr>
        <w:t xml:space="preserve"> files</w:t>
      </w:r>
      <w:r w:rsidR="00803EB9" w:rsidRPr="00AC4476">
        <w:rPr>
          <w:noProof/>
        </w:rPr>
        <w:t>.</w:t>
      </w:r>
    </w:p>
    <w:p w14:paraId="5F8C8E60" w14:textId="77777777" w:rsidR="0012197C" w:rsidRPr="00AC4476" w:rsidRDefault="000044B8" w:rsidP="00645F6F">
      <w:pPr>
        <w:pStyle w:val="ListParagraph"/>
        <w:numPr>
          <w:ilvl w:val="0"/>
          <w:numId w:val="8"/>
        </w:numPr>
        <w:rPr>
          <w:noProof/>
        </w:rPr>
      </w:pPr>
      <w:r w:rsidRPr="00AC4476">
        <w:rPr>
          <w:noProof/>
        </w:rPr>
        <w:t>Initially all views and forms are shown</w:t>
      </w:r>
      <w:r w:rsidR="003D043D" w:rsidRPr="00AC4476">
        <w:rPr>
          <w:noProof/>
        </w:rPr>
        <w:t xml:space="preserve"> by the HTML</w:t>
      </w:r>
      <w:r w:rsidRPr="00AC4476">
        <w:rPr>
          <w:noProof/>
        </w:rPr>
        <w:t xml:space="preserve">. Your application </w:t>
      </w:r>
      <w:r w:rsidR="00144B98" w:rsidRPr="00AC4476">
        <w:rPr>
          <w:noProof/>
        </w:rPr>
        <w:t>may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by CSS </w:t>
      </w:r>
      <w:r w:rsidRPr="00AC4476">
        <w:rPr>
          <w:noProof/>
        </w:rPr>
        <w:t xml:space="preserve">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from the DOM </w:t>
      </w:r>
      <w:r w:rsidR="0012197C" w:rsidRPr="00AC4476">
        <w:rPr>
          <w:noProof/>
        </w:rPr>
        <w:t>all unneeded elements or just display the views it needs to display.</w:t>
      </w:r>
    </w:p>
    <w:p w14:paraId="2E3EE778" w14:textId="77777777" w:rsidR="002965AD" w:rsidRPr="00AC4476" w:rsidRDefault="00C85283" w:rsidP="00645F6F">
      <w:pPr>
        <w:pStyle w:val="ListParagraph"/>
        <w:numPr>
          <w:ilvl w:val="0"/>
          <w:numId w:val="8"/>
        </w:numPr>
        <w:rPr>
          <w:noProof/>
        </w:rPr>
      </w:pPr>
      <w:r w:rsidRPr="00AC4476">
        <w:rPr>
          <w:noProof/>
        </w:rPr>
        <w:t>You may render the views / forms / components with</w:t>
      </w:r>
      <w:r w:rsidR="00D34CD3">
        <w:rPr>
          <w:noProof/>
        </w:rPr>
        <w:t xml:space="preserve"> </w:t>
      </w:r>
      <w:r w:rsidR="00D34CD3" w:rsidRPr="006036E1">
        <w:rPr>
          <w:b/>
          <w:noProof/>
        </w:rPr>
        <w:t>jQuery</w:t>
      </w:r>
      <w:r w:rsidR="00D34CD3">
        <w:rPr>
          <w:noProof/>
        </w:rPr>
        <w:t xml:space="preserve"> or </w:t>
      </w:r>
      <w:r w:rsidR="006036E1" w:rsidRPr="006036E1">
        <w:rPr>
          <w:b/>
          <w:noProof/>
        </w:rPr>
        <w:t>Handlebars</w:t>
      </w:r>
      <w:r w:rsidR="00D34CD3">
        <w:rPr>
          <w:noProof/>
        </w:rPr>
        <w:t>.</w:t>
      </w:r>
    </w:p>
    <w:p w14:paraId="3E42C454" w14:textId="77777777" w:rsidR="00984457" w:rsidRPr="00AC4476" w:rsidRDefault="00984457" w:rsidP="00C344D6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>: don’t change the element</w:t>
      </w:r>
      <w:r w:rsidR="00DD2131" w:rsidRPr="00AC4476">
        <w:rPr>
          <w:noProof/>
        </w:rPr>
        <w:t>s’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class</w:t>
      </w:r>
      <w:r w:rsidR="00DD2131" w:rsidRPr="00AC4476">
        <w:rPr>
          <w:b/>
          <w:noProof/>
        </w:rPr>
        <w:t xml:space="preserve"> name</w:t>
      </w:r>
      <w:r w:rsidR="00AF1850" w:rsidRPr="00AC4476">
        <w:rPr>
          <w:noProof/>
        </w:rPr>
        <w:t xml:space="preserve"> and</w:t>
      </w:r>
      <w:r w:rsidRPr="00AC4476">
        <w:rPr>
          <w:noProof/>
        </w:rPr>
        <w:t xml:space="preserve"> </w:t>
      </w:r>
      <w:r w:rsidR="00DD2131" w:rsidRPr="00AC4476">
        <w:rPr>
          <w:b/>
          <w:noProof/>
        </w:rPr>
        <w:t>id</w:t>
      </w:r>
      <w:r w:rsidRPr="00AC4476">
        <w:rPr>
          <w:noProof/>
        </w:rPr>
        <w:t>.</w:t>
      </w:r>
      <w:r w:rsidR="00AF1850" w:rsidRPr="00AC4476">
        <w:rPr>
          <w:noProof/>
        </w:rPr>
        <w:t xml:space="preserve"> Don’t rename form fields / link names / ids.</w:t>
      </w:r>
      <w:r w:rsidR="00B81460">
        <w:rPr>
          <w:noProof/>
        </w:rPr>
        <w:t xml:space="preserve"> You are </w:t>
      </w:r>
      <w:r w:rsidR="00B81460" w:rsidRPr="00B81460">
        <w:rPr>
          <w:rStyle w:val="Strong"/>
        </w:rPr>
        <w:t>allowed</w:t>
      </w:r>
      <w:r w:rsidR="00B81460">
        <w:rPr>
          <w:noProof/>
        </w:rPr>
        <w:t xml:space="preserve"> to add </w:t>
      </w:r>
      <w:r w:rsidR="00B81460" w:rsidRPr="00B81460">
        <w:rPr>
          <w:rStyle w:val="Strong"/>
        </w:rPr>
        <w:t>data attributes</w:t>
      </w:r>
      <w:r w:rsidR="00B81460">
        <w:rPr>
          <w:noProof/>
        </w:rPr>
        <w:t xml:space="preserve"> to any elements. You may modify </w:t>
      </w:r>
      <w:r w:rsidR="00B81460" w:rsidRPr="00B81460">
        <w:rPr>
          <w:rStyle w:val="Strong"/>
          <w:noProof/>
        </w:rPr>
        <w:t>href</w:t>
      </w:r>
      <w:r w:rsidR="00B81460" w:rsidRPr="00B81460">
        <w:rPr>
          <w:rStyle w:val="Strong"/>
        </w:rPr>
        <w:t xml:space="preserve"> attributes</w:t>
      </w:r>
      <w:r w:rsidR="00B81460">
        <w:rPr>
          <w:noProof/>
        </w:rPr>
        <w:t xml:space="preserve"> of links and add </w:t>
      </w:r>
      <w:r w:rsidR="00B81460" w:rsidRPr="00B81460">
        <w:rPr>
          <w:rStyle w:val="Strong"/>
        </w:rPr>
        <w:t>action/method attributes</w:t>
      </w:r>
      <w:r w:rsidR="00B81460">
        <w:rPr>
          <w:noProof/>
        </w:rPr>
        <w:t xml:space="preserve"> to forms, to allow the use of a routing library.</w:t>
      </w:r>
    </w:p>
    <w:p w14:paraId="2272AD46" w14:textId="77777777" w:rsidR="002965AD" w:rsidRPr="00AC4476" w:rsidRDefault="00BB4E8A" w:rsidP="005D7402">
      <w:pPr>
        <w:pStyle w:val="Heading2"/>
        <w:ind w:left="0" w:firstLine="0"/>
        <w:jc w:val="center"/>
        <w:rPr>
          <w:noProof/>
        </w:rPr>
      </w:pPr>
      <w:r>
        <w:rPr>
          <w:noProof/>
        </w:rPr>
        <w:t>PetMyPet</w:t>
      </w:r>
      <w:r w:rsidR="002965AD" w:rsidRPr="00AC4476">
        <w:rPr>
          <w:noProof/>
        </w:rPr>
        <w:t xml:space="preserve"> Client-Side Web Application</w:t>
      </w:r>
    </w:p>
    <w:p w14:paraId="246E1958" w14:textId="77777777" w:rsidR="002965AD" w:rsidRDefault="002965AD" w:rsidP="00940291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</w:t>
      </w:r>
      <w:r w:rsidR="0012197C" w:rsidRPr="00AC4476">
        <w:rPr>
          <w:noProof/>
        </w:rPr>
        <w:t>front-end</w:t>
      </w:r>
      <w:r w:rsidRPr="00AC4476">
        <w:rPr>
          <w:noProof/>
        </w:rPr>
        <w:t xml:space="preserve"> </w:t>
      </w:r>
      <w:r w:rsidR="00D87662" w:rsidRPr="00AC4476">
        <w:rPr>
          <w:noProof/>
        </w:rPr>
        <w:t>app</w:t>
      </w:r>
      <w:r w:rsidR="0012197C" w:rsidRPr="00AC4476">
        <w:rPr>
          <w:noProof/>
        </w:rPr>
        <w:t xml:space="preserve"> (SPA)</w:t>
      </w:r>
      <w:r w:rsidRPr="00AC4476">
        <w:rPr>
          <w:noProof/>
        </w:rPr>
        <w:t xml:space="preserve"> for managing </w:t>
      </w:r>
      <w:r w:rsidR="00BB4E8A">
        <w:rPr>
          <w:b/>
          <w:noProof/>
        </w:rPr>
        <w:t>pets</w:t>
      </w:r>
      <w:r w:rsidR="00AF1850" w:rsidRPr="00AC4476">
        <w:rPr>
          <w:noProof/>
        </w:rPr>
        <w:t>. Implement</w:t>
      </w:r>
      <w:r w:rsidR="00D87662" w:rsidRPr="00AC4476">
        <w:rPr>
          <w:noProof/>
        </w:rPr>
        <w:t xml:space="preserve"> the </w:t>
      </w:r>
      <w:r w:rsidR="00AF1850" w:rsidRPr="00AC4476">
        <w:rPr>
          <w:noProof/>
        </w:rPr>
        <w:t>functionality</w:t>
      </w:r>
      <w:r w:rsidR="0012197C" w:rsidRPr="00AC4476">
        <w:rPr>
          <w:noProof/>
        </w:rPr>
        <w:t xml:space="preserve"> described below</w:t>
      </w:r>
      <w:r w:rsidR="00AF1850" w:rsidRPr="00AC4476">
        <w:rPr>
          <w:noProof/>
        </w:rPr>
        <w:t>.</w:t>
      </w:r>
    </w:p>
    <w:p w14:paraId="2ECF0050" w14:textId="77777777" w:rsidR="003E210F" w:rsidRPr="00AC4476" w:rsidRDefault="003E210F" w:rsidP="003E210F">
      <w:pPr>
        <w:pStyle w:val="Heading3"/>
        <w:rPr>
          <w:noProof/>
        </w:rPr>
      </w:pPr>
      <w:r w:rsidRPr="00AC4476">
        <w:rPr>
          <w:noProof/>
        </w:rPr>
        <w:t>Notifications</w:t>
      </w:r>
      <w:r w:rsidR="00EF40D6">
        <w:rPr>
          <w:noProof/>
        </w:rPr>
        <w:t xml:space="preserve"> (5 pts)</w:t>
      </w:r>
    </w:p>
    <w:p w14:paraId="564BD181" w14:textId="77777777" w:rsidR="003E210F" w:rsidRPr="00AC4476" w:rsidRDefault="003E210F" w:rsidP="003E210F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14:paraId="35B136E7" w14:textId="77777777" w:rsidR="003E210F" w:rsidRDefault="003E210F" w:rsidP="003E210F">
      <w:pPr>
        <w:pStyle w:val="ListParagraph"/>
        <w:numPr>
          <w:ilvl w:val="0"/>
          <w:numId w:val="1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14:paraId="6A940B1D" w14:textId="77777777"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2E7102C3" wp14:editId="4083C7CF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5783" w14:textId="77777777" w:rsidR="003E210F" w:rsidRPr="00AC4476" w:rsidRDefault="003E210F" w:rsidP="003E210F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>error notification message</w:t>
      </w:r>
      <w:r w:rsidRPr="00AC4476">
        <w:rPr>
          <w:noProof/>
        </w:rPr>
        <w:t xml:space="preserve"> (red) should be shown which disappears on user click.</w:t>
      </w:r>
    </w:p>
    <w:p w14:paraId="32D91FB9" w14:textId="77777777"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1A95294B" wp14:editId="675DD499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BB99" w14:textId="77777777" w:rsidR="003E210F" w:rsidRPr="00AC4476" w:rsidRDefault="003E210F" w:rsidP="003E210F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14:paraId="5403A9AF" w14:textId="77777777"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15B1CDD2" wp14:editId="6131BBC4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74E5" w14:textId="77777777" w:rsidR="003E210F" w:rsidRPr="00AC4476" w:rsidRDefault="00EF40D6" w:rsidP="00EF40D6">
      <w:pPr>
        <w:pStyle w:val="ListParagraph"/>
        <w:numPr>
          <w:ilvl w:val="0"/>
          <w:numId w:val="25"/>
        </w:numPr>
        <w:rPr>
          <w:noProof/>
        </w:rPr>
      </w:pPr>
      <w:r w:rsidRPr="00EF40D6">
        <w:rPr>
          <w:b/>
          <w:noProof/>
          <w:u w:val="single"/>
        </w:rPr>
        <w:t>NOTE:</w:t>
      </w:r>
      <w:r>
        <w:rPr>
          <w:noProof/>
        </w:rPr>
        <w:t xml:space="preserve"> you get all the point if </w:t>
      </w:r>
      <w:r w:rsidRPr="00EF40D6">
        <w:rPr>
          <w:b/>
          <w:noProof/>
        </w:rPr>
        <w:t xml:space="preserve">all </w:t>
      </w:r>
      <w:r>
        <w:rPr>
          <w:noProof/>
        </w:rPr>
        <w:t xml:space="preserve">of the notifications have the </w:t>
      </w:r>
      <w:r w:rsidRPr="00EF40D6">
        <w:rPr>
          <w:b/>
          <w:noProof/>
        </w:rPr>
        <w:t>exact content</w:t>
      </w:r>
      <w:r>
        <w:rPr>
          <w:noProof/>
        </w:rPr>
        <w:t xml:space="preserve"> as described in each section below</w:t>
      </w:r>
    </w:p>
    <w:p w14:paraId="063E3243" w14:textId="77777777" w:rsidR="00F625C3" w:rsidRPr="00AC4476" w:rsidRDefault="000015B3" w:rsidP="005D7402">
      <w:pPr>
        <w:pStyle w:val="Heading3"/>
        <w:jc w:val="center"/>
        <w:rPr>
          <w:noProof/>
        </w:rPr>
      </w:pPr>
      <w:r>
        <w:rPr>
          <w:noProof/>
        </w:rPr>
        <w:t>NavBar</w:t>
      </w:r>
      <w:r w:rsidR="0034653A">
        <w:rPr>
          <w:noProof/>
        </w:rPr>
        <w:t xml:space="preserve"> (5 pts)</w:t>
      </w:r>
    </w:p>
    <w:p w14:paraId="1B1AE93E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7272AC23" w14:textId="77777777" w:rsidR="002440DF" w:rsidRPr="00AC4476" w:rsidRDefault="00F625C3" w:rsidP="002440D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Clicking on the </w:t>
      </w:r>
      <w:r w:rsidR="00144B98" w:rsidRPr="00AC4476">
        <w:rPr>
          <w:noProof/>
        </w:rPr>
        <w:t xml:space="preserve">links in the </w:t>
      </w:r>
      <w:r w:rsidR="008A68D5">
        <w:rPr>
          <w:b/>
          <w:noProof/>
        </w:rPr>
        <w:t>NavBar</w:t>
      </w:r>
      <w:r w:rsidR="00144B98" w:rsidRPr="00AC4476">
        <w:rPr>
          <w:noProof/>
        </w:rPr>
        <w:t xml:space="preserve"> 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14:paraId="3442B8E5" w14:textId="77777777" w:rsidR="003F0355" w:rsidRDefault="003F0355" w:rsidP="00645F6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14:paraId="7EBBFE88" w14:textId="77777777" w:rsidR="00B34AAA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B34AAA">
        <w:rPr>
          <w:b/>
          <w:noProof/>
        </w:rPr>
        <w:t>Dashboard,</w:t>
      </w:r>
      <w:r w:rsidR="006D2DB5">
        <w:rPr>
          <w:noProof/>
        </w:rPr>
        <w:t xml:space="preserve"> </w:t>
      </w:r>
      <w:r w:rsidR="008A68D5">
        <w:rPr>
          <w:b/>
          <w:noProof/>
        </w:rPr>
        <w:t xml:space="preserve">My </w:t>
      </w:r>
      <w:r w:rsidR="00B34AAA">
        <w:rPr>
          <w:b/>
          <w:noProof/>
        </w:rPr>
        <w:t>Pets</w:t>
      </w:r>
      <w:r w:rsidR="008A68D5">
        <w:rPr>
          <w:b/>
          <w:noProof/>
        </w:rPr>
        <w:t xml:space="preserve">, </w:t>
      </w:r>
      <w:r w:rsidR="00B34AAA">
        <w:rPr>
          <w:b/>
          <w:noProof/>
        </w:rPr>
        <w:t>Add Pet,</w:t>
      </w:r>
      <w:r w:rsidR="008A68D5">
        <w:rPr>
          <w:b/>
          <w:noProof/>
        </w:rPr>
        <w:t xml:space="preserve"> Welcome and logout</w:t>
      </w:r>
      <w:r w:rsidR="00363B3A">
        <w:rPr>
          <w:noProof/>
          <w:lang w:val="bg-BG"/>
        </w:rPr>
        <w:t>"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</w:p>
    <w:p w14:paraId="0D20A357" w14:textId="77777777" w:rsidR="00B34AAA" w:rsidRDefault="00A52D69" w:rsidP="00B34AA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BFD3D2C" wp14:editId="4D209B33">
            <wp:extent cx="5972810" cy="299085"/>
            <wp:effectExtent l="0" t="0" r="8890" b="571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04DE" w14:textId="77777777" w:rsidR="0060680F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B34AAA">
        <w:rPr>
          <w:b/>
          <w:noProof/>
        </w:rPr>
        <w:t>login</w:t>
      </w:r>
      <w:r w:rsidR="008A68D5">
        <w:rPr>
          <w:b/>
          <w:noProof/>
        </w:rPr>
        <w:t xml:space="preserve"> and </w:t>
      </w:r>
      <w:r w:rsidR="00B34AAA">
        <w:rPr>
          <w:b/>
          <w:noProof/>
        </w:rPr>
        <w:t>register</w:t>
      </w:r>
      <w:r>
        <w:rPr>
          <w:noProof/>
          <w:lang w:val="bg-BG"/>
        </w:rPr>
        <w:t>.</w:t>
      </w:r>
      <w:r w:rsidR="008A68D5" w:rsidRPr="008A68D5">
        <w:rPr>
          <w:noProof/>
        </w:rPr>
        <w:t xml:space="preserve"> </w:t>
      </w:r>
    </w:p>
    <w:p w14:paraId="4BF27E55" w14:textId="77777777" w:rsidR="002440DF" w:rsidRDefault="00A52D69" w:rsidP="00B34AA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6EEC1AD" wp14:editId="4088F4FF">
            <wp:extent cx="5972810" cy="309880"/>
            <wp:effectExtent l="19050" t="19050" r="27940" b="139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559DF" w14:textId="77777777" w:rsidR="007D0A99" w:rsidRDefault="007D0A99" w:rsidP="00B34AAA">
      <w:pPr>
        <w:pStyle w:val="ListParagraph"/>
        <w:rPr>
          <w:noProof/>
        </w:rPr>
      </w:pPr>
    </w:p>
    <w:p w14:paraId="69B5956E" w14:textId="77777777" w:rsidR="007D0A99" w:rsidRDefault="007D0A99" w:rsidP="00B34AAA">
      <w:pPr>
        <w:pStyle w:val="ListParagraph"/>
        <w:rPr>
          <w:noProof/>
        </w:rPr>
      </w:pPr>
    </w:p>
    <w:p w14:paraId="7632797F" w14:textId="77777777" w:rsidR="002440DF" w:rsidRPr="00AC4476" w:rsidRDefault="002440DF" w:rsidP="005D7402">
      <w:pPr>
        <w:pStyle w:val="Heading3"/>
        <w:jc w:val="center"/>
        <w:rPr>
          <w:noProof/>
        </w:rPr>
      </w:pPr>
      <w:r>
        <w:rPr>
          <w:noProof/>
        </w:rPr>
        <w:lastRenderedPageBreak/>
        <w:t>Home Screen (</w:t>
      </w:r>
      <w:r w:rsidR="00EF40D6">
        <w:rPr>
          <w:noProof/>
        </w:rPr>
        <w:t>5</w:t>
      </w:r>
      <w:r>
        <w:rPr>
          <w:noProof/>
        </w:rPr>
        <w:t xml:space="preserve"> pts)</w:t>
      </w:r>
    </w:p>
    <w:p w14:paraId="096BE37E" w14:textId="77777777" w:rsidR="002440DF" w:rsidRPr="00B34AAA" w:rsidRDefault="002440DF" w:rsidP="002440DF">
      <w:pPr>
        <w:rPr>
          <w:noProof/>
          <w:lang w:val="bg-BG"/>
        </w:rPr>
      </w:pPr>
      <w:r>
        <w:rPr>
          <w:noProof/>
        </w:rPr>
        <w:t>The initial scree</w:t>
      </w:r>
      <w:r w:rsidR="00B34AAA">
        <w:rPr>
          <w:noProof/>
        </w:rPr>
        <w:t>n should display the</w:t>
      </w:r>
      <w:r>
        <w:rPr>
          <w:noProof/>
        </w:rPr>
        <w:t xml:space="preserve"> register, login and the initial image + footer.</w:t>
      </w:r>
    </w:p>
    <w:p w14:paraId="0B03110C" w14:textId="77777777" w:rsidR="002440DF" w:rsidRPr="00A52D69" w:rsidRDefault="00E72A10" w:rsidP="00A52D69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2BAAE2" wp14:editId="63478E8B">
            <wp:extent cx="4145280" cy="2317232"/>
            <wp:effectExtent l="19050" t="19050" r="26670" b="2603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423" cy="2334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1BCA6" w14:textId="77777777" w:rsidR="00AF1850" w:rsidRPr="00AC4476" w:rsidRDefault="006652BC" w:rsidP="005D7402">
      <w:pPr>
        <w:pStyle w:val="Heading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14:paraId="309EE421" w14:textId="77777777"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5E7A42">
        <w:rPr>
          <w:noProof/>
          <w:lang w:val="bg-BG"/>
        </w:rPr>
        <w:t xml:space="preserve"> </w:t>
      </w:r>
      <w:r w:rsidR="005E7A42">
        <w:rPr>
          <w:noProof/>
        </w:rPr>
        <w:t>and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14:paraId="5AA285D3" w14:textId="77777777" w:rsidR="00BD5409" w:rsidRPr="00AC4476" w:rsidRDefault="00BD5409" w:rsidP="00BD5409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The fields should be </w:t>
      </w:r>
      <w:r w:rsidRPr="00BD5409">
        <w:rPr>
          <w:b/>
          <w:noProof/>
        </w:rPr>
        <w:t>non-empty</w:t>
      </w:r>
      <w:r>
        <w:rPr>
          <w:noProof/>
        </w:rPr>
        <w:t xml:space="preserve">. The </w:t>
      </w:r>
      <w:r w:rsidRPr="00BD5409">
        <w:rPr>
          <w:b/>
          <w:noProof/>
        </w:rPr>
        <w:t>username</w:t>
      </w:r>
      <w:r>
        <w:rPr>
          <w:noProof/>
        </w:rPr>
        <w:t xml:space="preserve"> must be </w:t>
      </w:r>
      <w:r w:rsidRPr="00BD5409">
        <w:rPr>
          <w:b/>
          <w:noProof/>
        </w:rPr>
        <w:t>at least 3 symbols</w:t>
      </w:r>
      <w:r>
        <w:rPr>
          <w:noProof/>
        </w:rPr>
        <w:t xml:space="preserve">, and the </w:t>
      </w:r>
      <w:r w:rsidRPr="00BD5409">
        <w:rPr>
          <w:b/>
          <w:noProof/>
        </w:rPr>
        <w:t>password</w:t>
      </w:r>
      <w:r>
        <w:rPr>
          <w:noProof/>
        </w:rPr>
        <w:t xml:space="preserve"> </w:t>
      </w:r>
      <w:r w:rsidRPr="00BD5409">
        <w:rPr>
          <w:b/>
          <w:noProof/>
        </w:rPr>
        <w:t>at least 6</w:t>
      </w:r>
      <w:r>
        <w:rPr>
          <w:noProof/>
        </w:rPr>
        <w:t>.</w:t>
      </w:r>
    </w:p>
    <w:p w14:paraId="27F4E691" w14:textId="77777777" w:rsidR="00AF1850" w:rsidRPr="00AC4476" w:rsidRDefault="002965AD" w:rsidP="00645F6F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</w:t>
      </w:r>
      <w:r w:rsidR="00363B3A" w:rsidRPr="00BE16A1">
        <w:rPr>
          <w:rFonts w:ascii="Consolas" w:hAnsi="Consolas"/>
          <w:b/>
          <w:noProof/>
        </w:rPr>
        <w:t>"</w:t>
      </w:r>
      <w:r w:rsidR="00345610" w:rsidRPr="00BE16A1">
        <w:rPr>
          <w:rFonts w:ascii="Consolas" w:hAnsi="Consolas"/>
          <w:b/>
          <w:noProof/>
        </w:rPr>
        <w:t>User registration successful.</w:t>
      </w:r>
      <w:r w:rsidR="00363B3A" w:rsidRPr="00BE16A1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5E7A42">
        <w:rPr>
          <w:b/>
          <w:noProof/>
        </w:rPr>
        <w:t>home page should be displayed again but with the right navbar</w:t>
      </w:r>
      <w:r w:rsidR="00AF1850" w:rsidRPr="00AC4476">
        <w:rPr>
          <w:noProof/>
        </w:rPr>
        <w:t>.</w:t>
      </w:r>
    </w:p>
    <w:p w14:paraId="793E0644" w14:textId="77777777" w:rsidR="003A1766" w:rsidRPr="006652BC" w:rsidRDefault="003A1766" w:rsidP="003A17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="00BD5409">
        <w:rPr>
          <w:b/>
          <w:noProof/>
        </w:rPr>
        <w:t xml:space="preserve"> (</w:t>
      </w:r>
      <w:r w:rsidR="00BD5409" w:rsidRPr="00BD5409">
        <w:rPr>
          <w:rFonts w:ascii="Consolas" w:hAnsi="Consolas"/>
          <w:b/>
          <w:noProof/>
        </w:rPr>
        <w:t>"Username must be at least 3 symbols", "Password must be at least 6 symbols"</w:t>
      </w:r>
      <w:r w:rsidR="00BD5409">
        <w:rPr>
          <w:b/>
          <w:noProof/>
        </w:rPr>
        <w:t>)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14:paraId="5B834461" w14:textId="77777777" w:rsidR="002440DF" w:rsidRDefault="007277B9" w:rsidP="002440DF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55E329CF" w14:textId="77777777" w:rsidR="0089125D" w:rsidRPr="00AC4476" w:rsidRDefault="00010BE0" w:rsidP="00A52D6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B3460A8" wp14:editId="336CF808">
            <wp:extent cx="4315218" cy="2400300"/>
            <wp:effectExtent l="19050" t="19050" r="28575" b="190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732" cy="241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7CB9C" w14:textId="77777777" w:rsidR="00AF1850" w:rsidRPr="00AC4476" w:rsidRDefault="00A021CA" w:rsidP="005D7402">
      <w:pPr>
        <w:pStyle w:val="Heading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(5 pts)</w:t>
      </w:r>
    </w:p>
    <w:p w14:paraId="39DAD83E" w14:textId="77777777"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14:paraId="1BA6A1AF" w14:textId="77777777" w:rsidR="00BD5409" w:rsidRPr="00BD5409" w:rsidRDefault="00BD5409" w:rsidP="00BD5409">
      <w:pPr>
        <w:pStyle w:val="ListParagraph"/>
        <w:numPr>
          <w:ilvl w:val="0"/>
          <w:numId w:val="43"/>
        </w:numPr>
        <w:spacing w:before="120" w:line="240" w:lineRule="auto"/>
        <w:jc w:val="both"/>
        <w:rPr>
          <w:b/>
          <w:noProof/>
        </w:rPr>
      </w:pPr>
      <w:r>
        <w:rPr>
          <w:noProof/>
        </w:rPr>
        <w:t xml:space="preserve">The validations of the fields must be as in </w:t>
      </w:r>
      <w:r w:rsidRPr="00BD5409">
        <w:rPr>
          <w:b/>
          <w:noProof/>
        </w:rPr>
        <w:t>"Register"</w:t>
      </w:r>
    </w:p>
    <w:p w14:paraId="62958446" w14:textId="77777777" w:rsidR="00AF1850" w:rsidRPr="00AC4476" w:rsidRDefault="00D535CF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>Login successful.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14:paraId="1D005922" w14:textId="77777777" w:rsidR="00AF1850" w:rsidRPr="00AC4476" w:rsidRDefault="00D535CF" w:rsidP="005E7A42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14:paraId="31682FD0" w14:textId="77777777" w:rsidR="007277B9" w:rsidRDefault="007277B9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04FF1CD4" w14:textId="77777777" w:rsidR="00DC400D" w:rsidRPr="00B81460" w:rsidRDefault="00DC400D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lastRenderedPageBreak/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14:paraId="4A019176" w14:textId="77777777" w:rsidR="002E3FFD" w:rsidRPr="002E3FFD" w:rsidRDefault="00010BE0" w:rsidP="005E7A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740D11" wp14:editId="5D262DED">
            <wp:extent cx="4250872" cy="2342363"/>
            <wp:effectExtent l="19050" t="19050" r="16510" b="203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052" cy="2346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6284B" w14:textId="77777777" w:rsidR="00F625C3" w:rsidRPr="00AC4476" w:rsidRDefault="00F625C3" w:rsidP="005D7402">
      <w:pPr>
        <w:pStyle w:val="Heading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14:paraId="6DB4A993" w14:textId="77777777" w:rsidR="00F625C3" w:rsidRPr="00AC4476" w:rsidRDefault="00F625C3" w:rsidP="00F625C3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14:paraId="46DA4E8F" w14:textId="77777777"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</w:t>
      </w:r>
      <w:r w:rsidR="00363B3A" w:rsidRPr="00EF40D6">
        <w:rPr>
          <w:rFonts w:ascii="Consolas" w:hAnsi="Consolas"/>
          <w:b/>
          <w:noProof/>
        </w:rPr>
        <w:t>"</w:t>
      </w:r>
      <w:r w:rsidRPr="00EF40D6">
        <w:rPr>
          <w:rFonts w:ascii="Consolas" w:hAnsi="Consolas"/>
          <w:b/>
          <w:noProof/>
        </w:rPr>
        <w:t>Logout successful</w:t>
      </w:r>
      <w:r w:rsidR="00CA390B"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</w:t>
      </w:r>
      <w:r w:rsidR="000B60E4">
        <w:rPr>
          <w:noProof/>
        </w:rPr>
        <w:t>.</w:t>
      </w:r>
    </w:p>
    <w:p w14:paraId="40049BFE" w14:textId="77777777"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3E6582">
        <w:rPr>
          <w:b/>
          <w:noProof/>
        </w:rPr>
        <w:t>anonymous screeen</w:t>
      </w:r>
      <w:r w:rsidRPr="00AC4476">
        <w:rPr>
          <w:noProof/>
        </w:rPr>
        <w:t xml:space="preserve"> should be shown.</w:t>
      </w:r>
    </w:p>
    <w:p w14:paraId="0BE12329" w14:textId="77777777"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363B3A">
        <w:rPr>
          <w:b/>
          <w:noProof/>
        </w:rPr>
        <w:t>"</w:t>
      </w:r>
      <w:r w:rsidRPr="00AC4476">
        <w:rPr>
          <w:b/>
          <w:noProof/>
        </w:rPr>
        <w:t>logout</w:t>
      </w:r>
      <w:r w:rsidR="00363B3A">
        <w:rPr>
          <w:b/>
          <w:noProof/>
        </w:rPr>
        <w:t>"</w:t>
      </w:r>
      <w:r w:rsidRPr="00AC4476">
        <w:rPr>
          <w:b/>
          <w:noProof/>
        </w:rPr>
        <w:t xml:space="preserve"> REST service</w:t>
      </w:r>
      <w:r w:rsidRPr="00AC4476">
        <w:rPr>
          <w:noProof/>
        </w:rPr>
        <w:t xml:space="preserve"> at the back-end should be obligatory called at logout.</w:t>
      </w:r>
    </w:p>
    <w:p w14:paraId="570EA519" w14:textId="77777777" w:rsidR="00E42CBE" w:rsidRPr="00010BE0" w:rsidRDefault="00F625C3" w:rsidP="00010BE0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14:paraId="67E09BAD" w14:textId="77777777" w:rsidR="00E42CBE" w:rsidRDefault="00E42CBE" w:rsidP="00E42CBE">
      <w:pPr>
        <w:pStyle w:val="ListParagraph"/>
        <w:spacing w:before="120" w:line="240" w:lineRule="auto"/>
        <w:jc w:val="both"/>
        <w:rPr>
          <w:noProof/>
        </w:rPr>
      </w:pPr>
    </w:p>
    <w:p w14:paraId="2EC135C2" w14:textId="77777777" w:rsidR="00E42CBE" w:rsidRDefault="006D2DB5" w:rsidP="00E42CBE">
      <w:pPr>
        <w:pStyle w:val="Heading3"/>
        <w:jc w:val="center"/>
        <w:rPr>
          <w:noProof/>
        </w:rPr>
      </w:pPr>
      <w:r>
        <w:rPr>
          <w:noProof/>
        </w:rPr>
        <w:t>Logged</w:t>
      </w:r>
      <w:r w:rsidR="00211959">
        <w:rPr>
          <w:noProof/>
        </w:rPr>
        <w:t xml:space="preserve"> </w:t>
      </w:r>
      <w:r>
        <w:rPr>
          <w:noProof/>
        </w:rPr>
        <w:t xml:space="preserve">In </w:t>
      </w:r>
      <w:r w:rsidR="005E7A42">
        <w:rPr>
          <w:noProof/>
        </w:rPr>
        <w:t>Dashboard</w:t>
      </w:r>
      <w:r w:rsidR="0034653A">
        <w:rPr>
          <w:noProof/>
        </w:rPr>
        <w:t xml:space="preserve"> (</w:t>
      </w:r>
      <w:r w:rsidR="00E42CBE">
        <w:rPr>
          <w:noProof/>
        </w:rPr>
        <w:t>30</w:t>
      </w:r>
      <w:r w:rsidR="0034653A">
        <w:rPr>
          <w:noProof/>
        </w:rPr>
        <w:t xml:space="preserve"> pts)</w:t>
      </w:r>
    </w:p>
    <w:p w14:paraId="45381B42" w14:textId="77777777" w:rsidR="00E42CBE" w:rsidRPr="00E42CBE" w:rsidRDefault="00E42CBE" w:rsidP="00E42CBE">
      <w:pPr>
        <w:pStyle w:val="Heading4"/>
        <w:numPr>
          <w:ilvl w:val="0"/>
          <w:numId w:val="24"/>
        </w:numPr>
      </w:pPr>
      <w:r>
        <w:t>All Pets (15 pts)</w:t>
      </w:r>
    </w:p>
    <w:p w14:paraId="147A8D45" w14:textId="77777777" w:rsidR="0012197C" w:rsidRPr="005E7A42" w:rsidRDefault="0012197C" w:rsidP="0012197C">
      <w:p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6D2DB5">
        <w:rPr>
          <w:b/>
          <w:noProof/>
        </w:rPr>
        <w:t>home</w:t>
      </w:r>
      <w:r w:rsidR="005E7A42">
        <w:rPr>
          <w:b/>
          <w:noProof/>
        </w:rPr>
        <w:t xml:space="preserve"> screen</w:t>
      </w:r>
      <w:r w:rsidR="00CA23A5">
        <w:rPr>
          <w:noProof/>
        </w:rPr>
        <w:t>.</w:t>
      </w:r>
      <w:r w:rsidR="005E7A42">
        <w:rPr>
          <w:noProof/>
        </w:rPr>
        <w:t xml:space="preserve"> They should also be able to see the dashboard, which must have the following:</w:t>
      </w:r>
    </w:p>
    <w:p w14:paraId="3C8A3ED2" w14:textId="77777777" w:rsidR="0012197C" w:rsidRDefault="0012197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9854A7">
        <w:rPr>
          <w:b/>
          <w:noProof/>
        </w:rPr>
        <w:t xml:space="preserve">pets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14:paraId="1E98E551" w14:textId="77777777" w:rsidR="009854A7" w:rsidRDefault="009854A7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Only the pets that are </w:t>
      </w:r>
      <w:r w:rsidRPr="009854A7">
        <w:rPr>
          <w:b/>
          <w:noProof/>
        </w:rPr>
        <w:t>not created by the current user</w:t>
      </w:r>
      <w:r>
        <w:rPr>
          <w:noProof/>
        </w:rPr>
        <w:t xml:space="preserve"> should be listed!</w:t>
      </w:r>
    </w:p>
    <w:p w14:paraId="6AA224E6" w14:textId="77777777" w:rsidR="00C308CC" w:rsidRDefault="00C308C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="009854A7">
        <w:rPr>
          <w:b/>
          <w:noProof/>
        </w:rPr>
        <w:t>pet</w:t>
      </w:r>
      <w:r>
        <w:rPr>
          <w:noProof/>
        </w:rPr>
        <w:t xml:space="preserve"> has </w:t>
      </w:r>
      <w:r w:rsidR="009854A7">
        <w:rPr>
          <w:b/>
          <w:noProof/>
        </w:rPr>
        <w:t>name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9854A7">
        <w:rPr>
          <w:b/>
          <w:noProof/>
        </w:rPr>
        <w:t>description</w:t>
      </w:r>
      <w:r>
        <w:rPr>
          <w:noProof/>
        </w:rPr>
        <w:t xml:space="preserve">, </w:t>
      </w:r>
      <w:r w:rsidR="009854A7">
        <w:rPr>
          <w:b/>
          <w:noProof/>
        </w:rPr>
        <w:t>category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14:paraId="696E688A" w14:textId="77777777" w:rsidR="009854A7" w:rsidRDefault="00591522" w:rsidP="009854A7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9854A7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9854A7">
        <w:rPr>
          <w:noProof/>
        </w:rPr>
        <w:t>pet</w:t>
      </w:r>
      <w:r>
        <w:rPr>
          <w:noProof/>
        </w:rPr>
        <w:t>.</w:t>
      </w:r>
    </w:p>
    <w:p w14:paraId="4BAD5FEE" w14:textId="77777777" w:rsidR="009854A7" w:rsidRPr="00E42CBE" w:rsidRDefault="009854A7" w:rsidP="009854A7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9854A7">
        <w:rPr>
          <w:b/>
          <w:noProof/>
        </w:rPr>
        <w:t>pet</w:t>
      </w:r>
      <w:r>
        <w:rPr>
          <w:noProof/>
        </w:rPr>
        <w:t xml:space="preserve"> link is clicked, the </w:t>
      </w:r>
      <w:r w:rsidR="00EF40D6">
        <w:rPr>
          <w:b/>
          <w:noProof/>
          <w:lang w:val="bg-BG"/>
        </w:rPr>
        <w:t>"</w:t>
      </w:r>
      <w:r w:rsidR="00EF40D6">
        <w:rPr>
          <w:b/>
          <w:noProof/>
        </w:rPr>
        <w:t>pet counter</w:t>
      </w:r>
      <w:r w:rsidR="00EF40D6">
        <w:rPr>
          <w:b/>
          <w:noProof/>
          <w:lang w:val="bg-BG"/>
        </w:rPr>
        <w:t>"</w:t>
      </w:r>
      <w:r w:rsidRPr="009854A7">
        <w:rPr>
          <w:b/>
          <w:noProof/>
        </w:rPr>
        <w:t xml:space="preserve"> of the pet should be increased</w:t>
      </w:r>
      <w:r w:rsidR="003E6582">
        <w:rPr>
          <w:b/>
          <w:noProof/>
        </w:rPr>
        <w:t xml:space="preserve"> (it should start from 0)</w:t>
      </w:r>
    </w:p>
    <w:p w14:paraId="55461995" w14:textId="77777777" w:rsidR="00E42CBE" w:rsidRPr="00E42CBE" w:rsidRDefault="007D0A99" w:rsidP="00E42CBE">
      <w:pPr>
        <w:spacing w:before="120" w:line="240" w:lineRule="auto"/>
        <w:ind w:left="413"/>
        <w:jc w:val="center"/>
        <w:rPr>
          <w:noProof/>
        </w:rPr>
      </w:pPr>
      <w:r>
        <w:rPr>
          <w:noProof/>
        </w:rPr>
        <w:drawing>
          <wp:inline distT="0" distB="0" distL="0" distR="0" wp14:anchorId="1CBCB48B" wp14:editId="0E66EB00">
            <wp:extent cx="4735286" cy="2642013"/>
            <wp:effectExtent l="19050" t="19050" r="27305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2642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04716" w14:textId="77777777" w:rsidR="00E42CBE" w:rsidRDefault="00E42CBE" w:rsidP="00E42CBE">
      <w:pPr>
        <w:pStyle w:val="Heading4"/>
        <w:numPr>
          <w:ilvl w:val="0"/>
          <w:numId w:val="24"/>
        </w:numPr>
        <w:rPr>
          <w:noProof/>
        </w:rPr>
      </w:pPr>
      <w:r>
        <w:rPr>
          <w:noProof/>
        </w:rPr>
        <w:lastRenderedPageBreak/>
        <w:t>Categories (15 pts)</w:t>
      </w:r>
    </w:p>
    <w:p w14:paraId="0BC40EA8" w14:textId="77777777" w:rsidR="005E1141" w:rsidRPr="009854A7" w:rsidRDefault="009854A7" w:rsidP="003616E9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clicking on some of the </w:t>
      </w:r>
      <w:r w:rsidRPr="009854A7">
        <w:rPr>
          <w:b/>
          <w:noProof/>
        </w:rPr>
        <w:t>categories</w:t>
      </w:r>
      <w:r>
        <w:rPr>
          <w:noProof/>
        </w:rPr>
        <w:t xml:space="preserve">, the pets should be </w:t>
      </w:r>
      <w:r w:rsidRPr="009854A7">
        <w:rPr>
          <w:b/>
          <w:noProof/>
        </w:rPr>
        <w:t>filtered by the selected category</w:t>
      </w:r>
      <w:r>
        <w:rPr>
          <w:noProof/>
        </w:rPr>
        <w:t xml:space="preserve"> and </w:t>
      </w:r>
      <w:r w:rsidRPr="009854A7">
        <w:rPr>
          <w:b/>
          <w:noProof/>
        </w:rPr>
        <w:t xml:space="preserve">oredered by </w:t>
      </w:r>
      <w:r w:rsidR="003E6582">
        <w:rPr>
          <w:b/>
          <w:noProof/>
        </w:rPr>
        <w:t>their "pet counter"</w:t>
      </w:r>
      <w:r w:rsidRPr="009854A7">
        <w:rPr>
          <w:b/>
          <w:noProof/>
        </w:rPr>
        <w:t xml:space="preserve"> in descending </w:t>
      </w:r>
    </w:p>
    <w:p w14:paraId="7B72F9A7" w14:textId="77777777" w:rsidR="009854A7" w:rsidRDefault="00A52D69" w:rsidP="007D0A9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D5222D0" wp14:editId="730E47CC">
            <wp:extent cx="4653643" cy="2575681"/>
            <wp:effectExtent l="19050" t="19050" r="13970" b="1524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58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06578" w14:textId="77777777" w:rsidR="003616E9" w:rsidRDefault="009854A7" w:rsidP="005D7402">
      <w:pPr>
        <w:pStyle w:val="Heading3"/>
        <w:jc w:val="center"/>
        <w:rPr>
          <w:noProof/>
        </w:rPr>
      </w:pPr>
      <w:r>
        <w:rPr>
          <w:noProof/>
        </w:rPr>
        <w:t>Add Pet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14:paraId="2FA1725A" w14:textId="77777777"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="009854A7">
        <w:rPr>
          <w:b/>
          <w:noProof/>
        </w:rPr>
        <w:t xml:space="preserve">add </w:t>
      </w:r>
      <w:r w:rsidR="009854A7">
        <w:rPr>
          <w:noProof/>
        </w:rPr>
        <w:t>pets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9854A7">
        <w:rPr>
          <w:b/>
          <w:noProof/>
        </w:rPr>
        <w:t>Add Pet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14:paraId="5FACC4A7" w14:textId="77777777" w:rsidR="009854A7" w:rsidRDefault="00572637" w:rsidP="009854A7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9854A7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 xml:space="preserve">, a notification message </w:t>
      </w:r>
      <w:r w:rsidR="00363B3A" w:rsidRPr="00EF40D6">
        <w:rPr>
          <w:rFonts w:ascii="Consolas" w:hAnsi="Consolas"/>
          <w:b/>
          <w:noProof/>
        </w:rPr>
        <w:t>"</w:t>
      </w:r>
      <w:r w:rsidR="009854A7" w:rsidRPr="00EF40D6">
        <w:rPr>
          <w:rFonts w:ascii="Consolas" w:hAnsi="Consolas"/>
          <w:b/>
        </w:rPr>
        <w:t>Pet created</w:t>
      </w:r>
      <w:r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 xml:space="preserve">home </w:t>
      </w:r>
      <w:r w:rsidR="009854A7">
        <w:rPr>
          <w:b/>
          <w:noProof/>
        </w:rPr>
        <w:t>page</w:t>
      </w:r>
      <w:r w:rsidR="009854A7">
        <w:rPr>
          <w:noProof/>
        </w:rPr>
        <w:t xml:space="preserve"> </w:t>
      </w:r>
      <w:r w:rsidR="00E44836">
        <w:rPr>
          <w:noProof/>
        </w:rPr>
        <w:t>should be shown.</w:t>
      </w:r>
      <w:r w:rsidR="009854A7">
        <w:rPr>
          <w:noProof/>
        </w:rPr>
        <w:t xml:space="preserve"> </w:t>
      </w:r>
    </w:p>
    <w:p w14:paraId="02013255" w14:textId="77777777" w:rsidR="005E1141" w:rsidRDefault="00010BE0" w:rsidP="00A52D69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05E54CD5" wp14:editId="48C13443">
            <wp:extent cx="4414157" cy="2477390"/>
            <wp:effectExtent l="19050" t="19050" r="24765" b="1841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1042" cy="248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49D6E" w14:textId="77777777" w:rsidR="003E6582" w:rsidRDefault="003E6582" w:rsidP="003E6582">
      <w:pPr>
        <w:pStyle w:val="Heading3"/>
        <w:jc w:val="center"/>
        <w:rPr>
          <w:noProof/>
        </w:rPr>
      </w:pPr>
      <w:r>
        <w:rPr>
          <w:noProof/>
        </w:rPr>
        <w:t>My Pets (10 pts)</w:t>
      </w:r>
    </w:p>
    <w:p w14:paraId="7D48416D" w14:textId="77777777" w:rsidR="003E6582" w:rsidRDefault="003E6582" w:rsidP="003E6582">
      <w:r>
        <w:t xml:space="preserve">Each </w:t>
      </w:r>
      <w:r>
        <w:rPr>
          <w:b/>
        </w:rPr>
        <w:t xml:space="preserve">user </w:t>
      </w:r>
      <w:r>
        <w:t>should be able to view his own pets by clicking [</w:t>
      </w:r>
      <w:r w:rsidRPr="00635D45">
        <w:rPr>
          <w:b/>
        </w:rPr>
        <w:t xml:space="preserve">My </w:t>
      </w:r>
      <w:r>
        <w:rPr>
          <w:b/>
        </w:rPr>
        <w:t>Pets</w:t>
      </w:r>
      <w:r>
        <w:t>].</w:t>
      </w:r>
    </w:p>
    <w:p w14:paraId="5802F9D6" w14:textId="77777777" w:rsidR="003E6582" w:rsidRDefault="003E6582" w:rsidP="003E6582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>
        <w:rPr>
          <w:b/>
          <w:noProof/>
        </w:rPr>
        <w:t>pets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>
        <w:rPr>
          <w:b/>
          <w:noProof/>
        </w:rPr>
        <w:t>dashboard</w:t>
      </w:r>
      <w:r>
        <w:rPr>
          <w:noProof/>
        </w:rPr>
        <w:t xml:space="preserve"> section, except the </w:t>
      </w:r>
      <w:r w:rsidRPr="00457856">
        <w:rPr>
          <w:b/>
          <w:noProof/>
        </w:rPr>
        <w:t>"Pet"</w:t>
      </w:r>
      <w:r>
        <w:rPr>
          <w:noProof/>
        </w:rPr>
        <w:t xml:space="preserve"> button is replaced with </w:t>
      </w:r>
      <w:r w:rsidRPr="00457856">
        <w:rPr>
          <w:b/>
          <w:noProof/>
        </w:rPr>
        <w:t>"</w:t>
      </w:r>
      <w:r>
        <w:rPr>
          <w:b/>
          <w:noProof/>
        </w:rPr>
        <w:t>Delete</w:t>
      </w:r>
      <w:r w:rsidRPr="00457856">
        <w:rPr>
          <w:b/>
          <w:noProof/>
        </w:rPr>
        <w:t>"</w:t>
      </w:r>
      <w:r>
        <w:rPr>
          <w:noProof/>
        </w:rPr>
        <w:t xml:space="preserve"> button (users cannot pet their own pets) and the </w:t>
      </w:r>
      <w:r w:rsidRPr="00010BE0">
        <w:rPr>
          <w:b/>
          <w:noProof/>
        </w:rPr>
        <w:t>"Details"</w:t>
      </w:r>
      <w:r>
        <w:rPr>
          <w:noProof/>
        </w:rPr>
        <w:t xml:space="preserve"> button </w:t>
      </w:r>
      <w:r w:rsidRPr="00010BE0">
        <w:rPr>
          <w:b/>
          <w:noProof/>
        </w:rPr>
        <w:t>is now "Edit"</w:t>
      </w:r>
      <w:r>
        <w:rPr>
          <w:noProof/>
        </w:rPr>
        <w:t xml:space="preserve"> button. </w:t>
      </w:r>
      <w:r w:rsidRPr="00EF40D6">
        <w:rPr>
          <w:b/>
          <w:noProof/>
        </w:rPr>
        <w:t>No ordering needed</w:t>
      </w:r>
      <w:r>
        <w:rPr>
          <w:noProof/>
        </w:rPr>
        <w:t>.</w:t>
      </w:r>
    </w:p>
    <w:p w14:paraId="05377A10" w14:textId="77777777" w:rsidR="003E6582" w:rsidRDefault="003E6582" w:rsidP="003E6582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6FEC09D" wp14:editId="66300B71">
            <wp:extent cx="3706586" cy="2061755"/>
            <wp:effectExtent l="19050" t="19050" r="27305" b="1524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9735" cy="206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259D5" w14:textId="77777777" w:rsidR="00CD112E" w:rsidRDefault="00CD112E" w:rsidP="005D7402">
      <w:pPr>
        <w:pStyle w:val="Heading3"/>
        <w:jc w:val="center"/>
        <w:rPr>
          <w:noProof/>
        </w:rPr>
      </w:pPr>
      <w:r>
        <w:rPr>
          <w:noProof/>
        </w:rPr>
        <w:t>Edit</w:t>
      </w:r>
      <w:r w:rsidR="001F4B6B">
        <w:rPr>
          <w:noProof/>
        </w:rPr>
        <w:t>/Details</w:t>
      </w:r>
      <w:r>
        <w:rPr>
          <w:noProof/>
        </w:rPr>
        <w:t xml:space="preserve"> </w:t>
      </w:r>
      <w:r w:rsidR="001F4B6B">
        <w:rPr>
          <w:noProof/>
        </w:rPr>
        <w:t>Pet</w:t>
      </w:r>
      <w:r w:rsidR="004108A1">
        <w:rPr>
          <w:noProof/>
        </w:rPr>
        <w:t xml:space="preserve"> Screen</w:t>
      </w:r>
      <w:r w:rsidR="000D6B24">
        <w:rPr>
          <w:noProof/>
        </w:rPr>
        <w:t xml:space="preserve"> (</w:t>
      </w:r>
      <w:r w:rsidR="000D6B24">
        <w:rPr>
          <w:noProof/>
          <w:lang w:val="bg-BG"/>
        </w:rPr>
        <w:t>5</w:t>
      </w:r>
      <w:r w:rsidR="0034653A">
        <w:rPr>
          <w:noProof/>
        </w:rPr>
        <w:t xml:space="preserve"> pts)</w:t>
      </w:r>
    </w:p>
    <w:p w14:paraId="3E4D05B0" w14:textId="77777777" w:rsidR="00CD112E" w:rsidRDefault="001F4B6B" w:rsidP="00CD112E">
      <w:r>
        <w:t>Users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 w:rsidR="005E1141">
        <w:t xml:space="preserve"> own</w:t>
      </w:r>
      <w:r w:rsidR="008E723E">
        <w:t xml:space="preserve"> </w:t>
      </w:r>
      <w:r>
        <w:rPr>
          <w:b/>
        </w:rPr>
        <w:t>pet's description</w:t>
      </w:r>
      <w:r w:rsidR="008E723E">
        <w:t xml:space="preserve">. </w:t>
      </w:r>
      <w:r w:rsidR="00CD112E">
        <w:t>Clicking the [</w:t>
      </w:r>
      <w:r w:rsidR="003E6582">
        <w:rPr>
          <w:b/>
        </w:rPr>
        <w:t>Edit</w:t>
      </w:r>
      <w:r w:rsidR="00CD112E">
        <w:t xml:space="preserve">] link on each </w:t>
      </w:r>
      <w:r>
        <w:t>pet should open a details page</w:t>
      </w:r>
      <w:r w:rsidR="00CD112E">
        <w:t>.</w:t>
      </w:r>
      <w:r w:rsidR="003D166E">
        <w:t xml:space="preserve"> Inside</w:t>
      </w:r>
      <w:r>
        <w:t xml:space="preserve"> there should </w:t>
      </w:r>
      <w:r w:rsidRPr="001F4B6B">
        <w:rPr>
          <w:b/>
        </w:rPr>
        <w:t xml:space="preserve">not be a </w:t>
      </w:r>
      <w:r w:rsidR="00363B3A">
        <w:rPr>
          <w:b/>
        </w:rPr>
        <w:t>"</w:t>
      </w:r>
      <w:r w:rsidRPr="001F4B6B">
        <w:rPr>
          <w:b/>
        </w:rPr>
        <w:t>Pet</w:t>
      </w:r>
      <w:r w:rsidR="00363B3A">
        <w:rPr>
          <w:b/>
        </w:rPr>
        <w:t>"</w:t>
      </w:r>
      <w:r w:rsidRPr="001F4B6B">
        <w:rPr>
          <w:b/>
        </w:rPr>
        <w:t xml:space="preserve"> button</w:t>
      </w:r>
      <w:r>
        <w:t xml:space="preserve"> and the </w:t>
      </w:r>
      <w:r w:rsidRPr="001F4B6B">
        <w:rPr>
          <w:b/>
        </w:rPr>
        <w:t>description should be displayed in a text box</w:t>
      </w:r>
      <w:r w:rsidR="00D448F7">
        <w:t>.</w:t>
      </w:r>
      <w:r>
        <w:t xml:space="preserve"> There should also be a </w:t>
      </w:r>
      <w:r w:rsidR="00363B3A">
        <w:rPr>
          <w:b/>
        </w:rPr>
        <w:t>"</w:t>
      </w:r>
      <w:r w:rsidRPr="001F4B6B">
        <w:rPr>
          <w:b/>
        </w:rPr>
        <w:t>Save</w:t>
      </w:r>
      <w:r w:rsidR="00363B3A">
        <w:rPr>
          <w:b/>
        </w:rPr>
        <w:t>"</w:t>
      </w:r>
      <w:r>
        <w:t xml:space="preserve"> button to save the changes.</w:t>
      </w:r>
    </w:p>
    <w:p w14:paraId="2BE00B74" w14:textId="77777777" w:rsidR="005E1141" w:rsidRPr="00B5551C" w:rsidRDefault="00D448F7" w:rsidP="001F4B6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363B3A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 xml:space="preserve">, a notification message </w:t>
      </w:r>
      <w:r w:rsidR="00363B3A">
        <w:rPr>
          <w:rFonts w:ascii="Consolas" w:hAnsi="Consolas"/>
          <w:b/>
          <w:noProof/>
        </w:rPr>
        <w:t>"</w:t>
      </w:r>
      <w:r w:rsidR="00363B3A" w:rsidRPr="00363B3A">
        <w:rPr>
          <w:rFonts w:ascii="Consolas" w:hAnsi="Consolas"/>
          <w:b/>
          <w:noProof/>
        </w:rPr>
        <w:t>Updated successfully!</w:t>
      </w:r>
      <w:r w:rsidR="00363B3A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>
        <w:rPr>
          <w:noProof/>
        </w:rPr>
        <w:t xml:space="preserve">the </w:t>
      </w:r>
      <w:r w:rsidR="00363B3A">
        <w:rPr>
          <w:b/>
          <w:noProof/>
        </w:rPr>
        <w:t>dashboard</w:t>
      </w:r>
      <w:r>
        <w:rPr>
          <w:noProof/>
        </w:rPr>
        <w:t xml:space="preserve"> should be shown.</w:t>
      </w:r>
      <w:r w:rsidR="001F4B6B" w:rsidRPr="00AC4476">
        <w:rPr>
          <w:i/>
          <w:noProof/>
        </w:rPr>
        <w:t xml:space="preserve"> </w:t>
      </w:r>
    </w:p>
    <w:p w14:paraId="4D2424CD" w14:textId="77777777" w:rsidR="00B5551C" w:rsidRDefault="00A52D69" w:rsidP="00B5551C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C33E808" wp14:editId="4E597005">
            <wp:extent cx="2090058" cy="2487437"/>
            <wp:effectExtent l="19050" t="19050" r="24765" b="2730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7177" cy="250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4A722" w14:textId="77777777" w:rsidR="00A52D69" w:rsidRDefault="00A52D69" w:rsidP="00A52D69">
      <w:pPr>
        <w:pStyle w:val="ListParagraph"/>
        <w:numPr>
          <w:ilvl w:val="0"/>
          <w:numId w:val="23"/>
        </w:numPr>
        <w:spacing w:before="120" w:line="240" w:lineRule="auto"/>
        <w:rPr>
          <w:noProof/>
        </w:rPr>
      </w:pPr>
      <w:r>
        <w:rPr>
          <w:noProof/>
        </w:rPr>
        <w:t xml:space="preserve">Users should be able to see </w:t>
      </w:r>
      <w:r w:rsidRPr="00EF40D6">
        <w:rPr>
          <w:b/>
          <w:noProof/>
        </w:rPr>
        <w:t>[Details]</w:t>
      </w:r>
      <w:r>
        <w:rPr>
          <w:noProof/>
        </w:rPr>
        <w:t xml:space="preserve"> button on </w:t>
      </w:r>
      <w:r w:rsidRPr="00EF40D6">
        <w:rPr>
          <w:b/>
          <w:noProof/>
        </w:rPr>
        <w:t>other pets</w:t>
      </w:r>
      <w:r>
        <w:rPr>
          <w:noProof/>
        </w:rPr>
        <w:t xml:space="preserve"> and they should be able to </w:t>
      </w:r>
      <w:r w:rsidRPr="00EF40D6">
        <w:rPr>
          <w:b/>
          <w:noProof/>
        </w:rPr>
        <w:t>"Pet"</w:t>
      </w:r>
      <w:r>
        <w:rPr>
          <w:noProof/>
        </w:rPr>
        <w:t xml:space="preserve"> them, </w:t>
      </w:r>
      <w:r w:rsidRPr="00EF40D6">
        <w:rPr>
          <w:b/>
          <w:noProof/>
          <w:u w:val="single"/>
        </w:rPr>
        <w:t>but not edit</w:t>
      </w:r>
      <w:r>
        <w:rPr>
          <w:noProof/>
        </w:rPr>
        <w:t xml:space="preserve"> them:</w:t>
      </w:r>
    </w:p>
    <w:p w14:paraId="0DACBB51" w14:textId="77777777" w:rsidR="00F0121C" w:rsidRDefault="00A52D69" w:rsidP="00A52D69">
      <w:pPr>
        <w:pStyle w:val="ListParagraph"/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82B45FC" wp14:editId="0F28AA0B">
            <wp:extent cx="2400300" cy="2041815"/>
            <wp:effectExtent l="19050" t="19050" r="19050" b="1587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7373" cy="20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ABE8F" w14:textId="77777777" w:rsidR="000D6B24" w:rsidRDefault="000D6B24" w:rsidP="005D7402">
      <w:pPr>
        <w:pStyle w:val="Heading3"/>
        <w:jc w:val="center"/>
        <w:rPr>
          <w:noProof/>
        </w:rPr>
      </w:pPr>
      <w:r>
        <w:rPr>
          <w:noProof/>
        </w:rPr>
        <w:lastRenderedPageBreak/>
        <w:t>Pet a pet (5 pts)</w:t>
      </w:r>
    </w:p>
    <w:p w14:paraId="698D4D43" w14:textId="77777777" w:rsidR="000D6B24" w:rsidRPr="000D6B24" w:rsidRDefault="000D6B24" w:rsidP="000D6B24">
      <w:r>
        <w:t xml:space="preserve">Every user should be able to </w:t>
      </w:r>
      <w:r w:rsidRPr="000D6B24">
        <w:rPr>
          <w:b/>
        </w:rPr>
        <w:t>pet other pets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[Pet]</w:t>
      </w:r>
      <w:r>
        <w:t xml:space="preserve"> button, </w:t>
      </w:r>
      <w:r w:rsidRPr="000D6B24">
        <w:rPr>
          <w:b/>
        </w:rPr>
        <w:t>the counter of each pet increases</w:t>
      </w:r>
      <w:r>
        <w:t>.</w:t>
      </w:r>
    </w:p>
    <w:p w14:paraId="6CD9F0F5" w14:textId="77777777" w:rsidR="008E723E" w:rsidRDefault="008E723E" w:rsidP="005D7402">
      <w:pPr>
        <w:pStyle w:val="Heading3"/>
        <w:jc w:val="center"/>
        <w:rPr>
          <w:noProof/>
        </w:rPr>
      </w:pPr>
      <w:r>
        <w:rPr>
          <w:noProof/>
        </w:rPr>
        <w:t xml:space="preserve">Delete </w:t>
      </w:r>
      <w:r w:rsidR="00B5551C">
        <w:rPr>
          <w:noProof/>
        </w:rPr>
        <w:t>Pet</w:t>
      </w:r>
      <w:r w:rsidR="0034653A">
        <w:rPr>
          <w:noProof/>
        </w:rPr>
        <w:t xml:space="preserve"> (5 pts)</w:t>
      </w:r>
    </w:p>
    <w:p w14:paraId="7FFDDD3D" w14:textId="77777777" w:rsidR="008E723E" w:rsidRDefault="00B5551C" w:rsidP="008E723E">
      <w:r>
        <w:t>Owners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pets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14:paraId="491D5F47" w14:textId="77777777" w:rsidR="00B5551C" w:rsidRDefault="00B5551C" w:rsidP="00B5551C">
      <w:pPr>
        <w:pStyle w:val="ListParagraph"/>
        <w:numPr>
          <w:ilvl w:val="0"/>
          <w:numId w:val="22"/>
        </w:numPr>
      </w:pPr>
      <w:r>
        <w:t>When the button is clicked, display the following page:</w:t>
      </w:r>
    </w:p>
    <w:p w14:paraId="06DCF2D9" w14:textId="77777777" w:rsidR="00A405BC" w:rsidRDefault="00A52D69" w:rsidP="00A405BC">
      <w:pPr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6102524" wp14:editId="546D91F2">
            <wp:extent cx="1757212" cy="2628900"/>
            <wp:effectExtent l="19050" t="19050" r="14605" b="1905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5357" cy="264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D3051" w14:textId="77777777" w:rsidR="003E6582" w:rsidRPr="003E6582" w:rsidRDefault="003E6582" w:rsidP="003E6582">
      <w:pPr>
        <w:pStyle w:val="ListParagraph"/>
        <w:numPr>
          <w:ilvl w:val="0"/>
          <w:numId w:val="22"/>
        </w:numPr>
        <w:rPr>
          <w:lang w:val="bg-BG"/>
        </w:rPr>
      </w:pPr>
      <w:r>
        <w:t xml:space="preserve">When the button </w:t>
      </w:r>
      <w:r w:rsidRPr="003E6582">
        <w:rPr>
          <w:b/>
        </w:rPr>
        <w:t>"Delete"</w:t>
      </w:r>
      <w:r>
        <w:t xml:space="preserve"> is clicked, the pet should be deleted</w:t>
      </w:r>
    </w:p>
    <w:p w14:paraId="43138A30" w14:textId="77777777" w:rsidR="008E4FD8" w:rsidRDefault="000A340C" w:rsidP="003E6582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B5551C">
        <w:rPr>
          <w:noProof/>
        </w:rPr>
        <w:t>pet</w:t>
      </w:r>
      <w:r w:rsidRPr="00AC4476">
        <w:rPr>
          <w:noProof/>
        </w:rPr>
        <w:t xml:space="preserve"> delete a notification message </w:t>
      </w:r>
      <w:r w:rsidR="00363B3A" w:rsidRPr="00457856">
        <w:rPr>
          <w:rFonts w:ascii="Consolas" w:hAnsi="Consolas"/>
          <w:b/>
          <w:noProof/>
        </w:rPr>
        <w:t>"</w:t>
      </w:r>
      <w:r w:rsidR="00457856" w:rsidRPr="00457856">
        <w:rPr>
          <w:rFonts w:ascii="Consolas" w:hAnsi="Consolas"/>
          <w:b/>
          <w:noProof/>
        </w:rPr>
        <w:t>Pet removed successfully!</w:t>
      </w:r>
      <w:r w:rsidR="00363B3A" w:rsidRPr="00457856">
        <w:rPr>
          <w:rFonts w:ascii="Consolas" w:hAnsi="Consolas"/>
          <w:b/>
          <w:noProof/>
        </w:rPr>
        <w:t>"</w:t>
      </w:r>
      <w:r w:rsidRPr="00457856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 xml:space="preserve">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="00457856">
        <w:rPr>
          <w:noProof/>
        </w:rPr>
        <w:t>.</w:t>
      </w:r>
    </w:p>
    <w:p w14:paraId="5FA92974" w14:textId="77777777" w:rsidR="00B71410" w:rsidRDefault="00B71410" w:rsidP="00D214F5">
      <w:pPr>
        <w:pStyle w:val="Heading2"/>
        <w:jc w:val="center"/>
        <w:rPr>
          <w:noProof/>
        </w:rPr>
      </w:pPr>
      <w:r>
        <w:rPr>
          <w:noProof/>
        </w:rPr>
        <w:t>Subtmitting Your Solution</w:t>
      </w:r>
    </w:p>
    <w:p w14:paraId="77A8350F" w14:textId="77777777" w:rsidR="00B71410" w:rsidRPr="00B71410" w:rsidRDefault="00B71410" w:rsidP="00B71410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</w:t>
      </w:r>
      <w:r w:rsidR="00010BE0">
        <w:t>older. Upload the archive to</w:t>
      </w:r>
      <w:r>
        <w:t xml:space="preserve"> Judge.</w:t>
      </w:r>
    </w:p>
    <w:sectPr w:rsidR="00B71410" w:rsidRPr="00B71410" w:rsidSect="00806A4A">
      <w:headerReference w:type="default" r:id="rId36"/>
      <w:footerReference w:type="default" r:id="rId3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1C6EFB" w14:textId="77777777" w:rsidR="00AE25AF" w:rsidRDefault="00AE25AF" w:rsidP="008068A2">
      <w:pPr>
        <w:spacing w:after="0" w:line="240" w:lineRule="auto"/>
      </w:pPr>
      <w:r>
        <w:separator/>
      </w:r>
    </w:p>
  </w:endnote>
  <w:endnote w:type="continuationSeparator" w:id="0">
    <w:p w14:paraId="27752FBF" w14:textId="77777777" w:rsidR="00AE25AF" w:rsidRDefault="00AE25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E5C4D" w14:textId="77777777" w:rsidR="00E94324" w:rsidRPr="00AC77AD" w:rsidRDefault="00E94324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9AE6F6" wp14:editId="7F9B206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D37736C" wp14:editId="5353EC3F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559B0A06" wp14:editId="37DC598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2EB2B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645A1B" wp14:editId="73E1762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224BEB6" w14:textId="77777777"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B2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B2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645A1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2224BEB6" w14:textId="77777777"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B2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B2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7EA6C9" wp14:editId="34D1472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452A4E" w14:textId="77777777"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7EA6C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A452A4E" w14:textId="77777777"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BA3B713" wp14:editId="32B3432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3D54E4" w14:textId="77777777"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DEE5FC2" w14:textId="77777777"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C9704F" wp14:editId="78E637B3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F3C64A" wp14:editId="4D0ACCE3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630FA9" wp14:editId="1D5C8F27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EC8CF6" wp14:editId="47E858E9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A7CE8B" wp14:editId="3BAB8A8E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EF3E2E" wp14:editId="7B314752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8A021C" wp14:editId="457FC69C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F331BA" wp14:editId="79C78B5A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39F347" wp14:editId="0536E71A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4C911C" wp14:editId="6267AFA5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A3B71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A3D54E4" w14:textId="77777777"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DEE5FC2" w14:textId="77777777"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C9704F" wp14:editId="78E637B3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F3C64A" wp14:editId="4D0ACCE3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630FA9" wp14:editId="1D5C8F27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EC8CF6" wp14:editId="47E858E9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A7CE8B" wp14:editId="3BAB8A8E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EF3E2E" wp14:editId="7B314752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8A021C" wp14:editId="457FC69C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F331BA" wp14:editId="79C78B5A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39F347" wp14:editId="0536E71A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4C911C" wp14:editId="6267AFA5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487BCB4" w14:textId="77777777" w:rsidR="00B5551C" w:rsidRPr="00AC77AD" w:rsidRDefault="00B5551C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1DE9E" w14:textId="77777777" w:rsidR="00AE25AF" w:rsidRDefault="00AE25AF" w:rsidP="008068A2">
      <w:pPr>
        <w:spacing w:after="0" w:line="240" w:lineRule="auto"/>
      </w:pPr>
      <w:r>
        <w:separator/>
      </w:r>
    </w:p>
  </w:footnote>
  <w:footnote w:type="continuationSeparator" w:id="0">
    <w:p w14:paraId="38995220" w14:textId="77777777" w:rsidR="00AE25AF" w:rsidRDefault="00AE25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A4455" w14:textId="77777777" w:rsidR="00B5551C" w:rsidRDefault="00B555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22"/>
  </w:num>
  <w:num w:numId="5">
    <w:abstractNumId w:val="16"/>
  </w:num>
  <w:num w:numId="6">
    <w:abstractNumId w:val="14"/>
  </w:num>
  <w:num w:numId="7">
    <w:abstractNumId w:val="30"/>
  </w:num>
  <w:num w:numId="8">
    <w:abstractNumId w:val="11"/>
  </w:num>
  <w:num w:numId="9">
    <w:abstractNumId w:val="19"/>
  </w:num>
  <w:num w:numId="10">
    <w:abstractNumId w:val="18"/>
  </w:num>
  <w:num w:numId="11">
    <w:abstractNumId w:val="8"/>
  </w:num>
  <w:num w:numId="12">
    <w:abstractNumId w:val="13"/>
  </w:num>
  <w:num w:numId="13">
    <w:abstractNumId w:val="21"/>
  </w:num>
  <w:num w:numId="14">
    <w:abstractNumId w:val="3"/>
  </w:num>
  <w:num w:numId="15">
    <w:abstractNumId w:val="2"/>
  </w:num>
  <w:num w:numId="16">
    <w:abstractNumId w:val="3"/>
  </w:num>
  <w:num w:numId="17">
    <w:abstractNumId w:val="36"/>
  </w:num>
  <w:num w:numId="18">
    <w:abstractNumId w:val="33"/>
  </w:num>
  <w:num w:numId="19">
    <w:abstractNumId w:val="5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8"/>
  </w:num>
  <w:num w:numId="25">
    <w:abstractNumId w:val="1"/>
  </w:num>
  <w:num w:numId="26">
    <w:abstractNumId w:val="24"/>
  </w:num>
  <w:num w:numId="27">
    <w:abstractNumId w:val="9"/>
  </w:num>
  <w:num w:numId="28">
    <w:abstractNumId w:val="35"/>
  </w:num>
  <w:num w:numId="29">
    <w:abstractNumId w:val="37"/>
  </w:num>
  <w:num w:numId="30">
    <w:abstractNumId w:val="31"/>
  </w:num>
  <w:num w:numId="31">
    <w:abstractNumId w:val="7"/>
  </w:num>
  <w:num w:numId="32">
    <w:abstractNumId w:val="29"/>
  </w:num>
  <w:num w:numId="33">
    <w:abstractNumId w:val="0"/>
  </w:num>
  <w:num w:numId="34">
    <w:abstractNumId w:val="17"/>
  </w:num>
  <w:num w:numId="35">
    <w:abstractNumId w:val="39"/>
  </w:num>
  <w:num w:numId="36">
    <w:abstractNumId w:val="40"/>
  </w:num>
  <w:num w:numId="37">
    <w:abstractNumId w:val="32"/>
  </w:num>
  <w:num w:numId="38">
    <w:abstractNumId w:val="25"/>
  </w:num>
  <w:num w:numId="39">
    <w:abstractNumId w:val="34"/>
  </w:num>
  <w:num w:numId="40">
    <w:abstractNumId w:val="41"/>
  </w:num>
  <w:num w:numId="41">
    <w:abstractNumId w:val="38"/>
  </w:num>
  <w:num w:numId="42">
    <w:abstractNumId w:val="10"/>
  </w:num>
  <w:num w:numId="43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71EA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25AF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0E83"/>
    <w:rsid w:val="00F3378D"/>
    <w:rsid w:val="00F377E1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752E5"/>
  <w15:docId w15:val="{524D2CC7-43B9-44EB-9FD6-7C1E1EDD5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B2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B24"/>
  </w:style>
  <w:style w:type="paragraph" w:styleId="Footer">
    <w:name w:val="footer"/>
    <w:basedOn w:val="Normal"/>
    <w:link w:val="Foot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B24"/>
  </w:style>
  <w:style w:type="paragraph" w:styleId="BalloonText">
    <w:name w:val="Balloon Text"/>
    <w:basedOn w:val="Normal"/>
    <w:link w:val="BalloonTextChar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6B2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6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0D6B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0D6B2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0D6B24"/>
  </w:style>
  <w:style w:type="character" w:customStyle="1" w:styleId="CodeChar">
    <w:name w:val="Code Char"/>
    <w:basedOn w:val="DefaultParagraphFont"/>
    <w:link w:val="Code"/>
    <w:rsid w:val="000D6B24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baas.kinvey.com/appdata/app_id/pets/pet_id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user/app_id/" TargetMode="External"/><Relationship Id="rId17" Type="http://schemas.openxmlformats.org/officeDocument/2006/relationships/hyperlink" Target="https://baas.kinvey.com/appdata/app_id/pet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pets" TargetMode="External"/><Relationship Id="rId20" Type="http://schemas.openxmlformats.org/officeDocument/2006/relationships/hyperlink" Target="https://baas.kinvey.com/appdata/app_id/pets?query=%7b%22_acl.creator%22:%22$%7buser_id%7d%22%7d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user/app_id/_logou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pets/pet_id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logi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5E25B-62E9-4723-94AA-D4A5A8B71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0</TotalTime>
  <Pages>13</Pages>
  <Words>2094</Words>
  <Characters>11936</Characters>
  <Application>Microsoft Office Word</Application>
  <DocSecurity>0</DocSecurity>
  <Lines>99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Pavlin Ivanov</cp:lastModifiedBy>
  <cp:revision>2</cp:revision>
  <cp:lastPrinted>2014-02-12T16:33:00Z</cp:lastPrinted>
  <dcterms:created xsi:type="dcterms:W3CDTF">2021-03-19T18:47:00Z</dcterms:created>
  <dcterms:modified xsi:type="dcterms:W3CDTF">2021-03-19T18:47:00Z</dcterms:modified>
  <cp:category>programming, education, software engineering, software development</cp:category>
</cp:coreProperties>
</file>